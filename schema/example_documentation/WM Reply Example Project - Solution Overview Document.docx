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7ACC3" w14:textId="77777777" w:rsidR="00C91879" w:rsidRPr="00AC68F9" w:rsidRDefault="00C91879" w:rsidP="00C91879">
      <w:pPr>
        <w:pStyle w:val="Header"/>
        <w:rPr>
          <w:rFonts w:cstheme="minorHAnsi"/>
          <w:color w:val="10367A"/>
        </w:rPr>
        <w:sectPr w:rsidR="00C91879" w:rsidRPr="00AC68F9" w:rsidSect="00AF5808">
          <w:headerReference w:type="default" r:id="rId11"/>
          <w:footerReference w:type="default" r:id="rId12"/>
          <w:pgSz w:w="11906" w:h="16838"/>
          <w:pgMar w:top="567" w:right="680" w:bottom="2835" w:left="680" w:header="2381" w:footer="0" w:gutter="0"/>
          <w:cols w:space="708"/>
          <w:docGrid w:linePitch="360"/>
        </w:sectPr>
      </w:pPr>
    </w:p>
    <w:p w14:paraId="5EF5C4AE" w14:textId="2391214E" w:rsidR="00C91879" w:rsidRPr="00531D69" w:rsidRDefault="00C91879" w:rsidP="00531D69">
      <w:pPr>
        <w:pStyle w:val="Contents"/>
      </w:pPr>
      <w:r w:rsidRPr="00531D69">
        <w:t>Contents</w:t>
      </w:r>
    </w:p>
    <w:p w14:paraId="15873E33" w14:textId="77777777" w:rsidR="00C91879" w:rsidRPr="00AC68F9" w:rsidRDefault="00C91879" w:rsidP="00232DB8">
      <w:pPr>
        <w:pStyle w:val="EDFBodyText"/>
      </w:pPr>
    </w:p>
    <w:p w14:paraId="60B0AAD0" w14:textId="7C937C4F" w:rsidR="00E60AC7" w:rsidRPr="00AC68F9" w:rsidRDefault="00C91879">
      <w:pPr>
        <w:pStyle w:val="TOC1"/>
        <w:rPr>
          <w:rFonts w:asciiTheme="minorHAnsi" w:eastAsiaTheme="minorEastAsia" w:hAnsiTheme="minorHAnsi" w:cstheme="minorHAnsi"/>
          <w:noProof/>
          <w:kern w:val="2"/>
          <w:sz w:val="24"/>
          <w14:ligatures w14:val="standardContextual"/>
        </w:rPr>
      </w:pPr>
      <w:r w:rsidRPr="00AC68F9">
        <w:rPr>
          <w:rFonts w:asciiTheme="minorHAnsi" w:hAnsiTheme="minorHAnsi" w:cstheme="minorHAnsi"/>
        </w:rPr>
        <w:fldChar w:fldCharType="begin"/>
      </w:r>
      <w:r w:rsidRPr="00AC68F9">
        <w:rPr>
          <w:rFonts w:asciiTheme="minorHAnsi" w:hAnsiTheme="minorHAnsi" w:cstheme="minorHAnsi"/>
        </w:rPr>
        <w:instrText xml:space="preserve"> TOC \o "1-2" \h \z \u </w:instrText>
      </w:r>
      <w:r w:rsidRPr="00AC68F9">
        <w:rPr>
          <w:rFonts w:asciiTheme="minorHAnsi" w:hAnsiTheme="minorHAnsi" w:cstheme="minorHAnsi"/>
        </w:rPr>
        <w:fldChar w:fldCharType="separate"/>
      </w:r>
      <w:hyperlink w:anchor="_Toc198712159" w:history="1">
        <w:r w:rsidR="00E60AC7" w:rsidRPr="00AC68F9">
          <w:rPr>
            <w:rStyle w:val="Hyperlink"/>
            <w:rFonts w:asciiTheme="minorHAnsi" w:hAnsiTheme="minorHAnsi" w:cstheme="minorHAnsi"/>
            <w:noProof/>
          </w:rPr>
          <w:t>1. Overview</w:t>
        </w:r>
        <w:r w:rsidR="00E60AC7" w:rsidRPr="00AC68F9">
          <w:rPr>
            <w:rFonts w:asciiTheme="minorHAnsi" w:hAnsiTheme="minorHAnsi" w:cstheme="minorHAnsi"/>
            <w:noProof/>
            <w:webHidden/>
          </w:rPr>
          <w:tab/>
        </w:r>
        <w:r w:rsidR="00E60AC7" w:rsidRPr="00AC68F9">
          <w:rPr>
            <w:rFonts w:asciiTheme="minorHAnsi" w:hAnsiTheme="minorHAnsi" w:cstheme="minorHAnsi"/>
            <w:noProof/>
            <w:webHidden/>
          </w:rPr>
          <w:fldChar w:fldCharType="begin"/>
        </w:r>
        <w:r w:rsidR="00E60AC7" w:rsidRPr="00AC68F9">
          <w:rPr>
            <w:rFonts w:asciiTheme="minorHAnsi" w:hAnsiTheme="minorHAnsi" w:cstheme="minorHAnsi"/>
            <w:noProof/>
            <w:webHidden/>
          </w:rPr>
          <w:instrText xml:space="preserve"> PAGEREF _Toc198712159 \h </w:instrText>
        </w:r>
        <w:r w:rsidR="00E60AC7" w:rsidRPr="00AC68F9">
          <w:rPr>
            <w:rFonts w:asciiTheme="minorHAnsi" w:hAnsiTheme="minorHAnsi" w:cstheme="minorHAnsi"/>
            <w:noProof/>
            <w:webHidden/>
          </w:rPr>
        </w:r>
        <w:r w:rsidR="00E60AC7" w:rsidRPr="00AC68F9">
          <w:rPr>
            <w:rFonts w:asciiTheme="minorHAnsi" w:hAnsiTheme="minorHAnsi" w:cstheme="minorHAnsi"/>
            <w:noProof/>
            <w:webHidden/>
          </w:rPr>
          <w:fldChar w:fldCharType="separate"/>
        </w:r>
        <w:r w:rsidR="00E60AC7" w:rsidRPr="00AC68F9">
          <w:rPr>
            <w:rFonts w:asciiTheme="minorHAnsi" w:hAnsiTheme="minorHAnsi" w:cstheme="minorHAnsi"/>
            <w:noProof/>
            <w:webHidden/>
          </w:rPr>
          <w:t>2</w:t>
        </w:r>
        <w:r w:rsidR="00E60AC7" w:rsidRPr="00AC68F9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7495D389" w14:textId="6359E4F4" w:rsidR="00E60AC7" w:rsidRPr="00AC68F9" w:rsidRDefault="00E60AC7">
      <w:pPr>
        <w:pStyle w:val="TOC2"/>
        <w:rPr>
          <w:rFonts w:asciiTheme="minorHAnsi" w:eastAsiaTheme="minorEastAsia" w:hAnsiTheme="minorHAnsi" w:cstheme="minorHAnsi"/>
          <w:noProof/>
          <w:kern w:val="2"/>
          <w:sz w:val="24"/>
          <w14:ligatures w14:val="standardContextual"/>
        </w:rPr>
      </w:pPr>
      <w:hyperlink w:anchor="_Toc198712160" w:history="1">
        <w:r w:rsidRPr="00AC68F9">
          <w:rPr>
            <w:rStyle w:val="Hyperlink"/>
            <w:rFonts w:asciiTheme="minorHAnsi" w:hAnsiTheme="minorHAnsi" w:cstheme="minorHAnsi"/>
            <w:noProof/>
          </w:rPr>
          <w:t>Document Overview</w:t>
        </w:r>
        <w:r w:rsidRPr="00AC68F9">
          <w:rPr>
            <w:rFonts w:asciiTheme="minorHAnsi" w:hAnsiTheme="minorHAnsi" w:cstheme="minorHAnsi"/>
            <w:noProof/>
            <w:webHidden/>
          </w:rPr>
          <w:tab/>
        </w:r>
        <w:r w:rsidRPr="00AC68F9">
          <w:rPr>
            <w:rFonts w:asciiTheme="minorHAnsi" w:hAnsiTheme="minorHAnsi" w:cstheme="minorHAnsi"/>
            <w:noProof/>
            <w:webHidden/>
          </w:rPr>
          <w:fldChar w:fldCharType="begin"/>
        </w:r>
        <w:r w:rsidRPr="00AC68F9">
          <w:rPr>
            <w:rFonts w:asciiTheme="minorHAnsi" w:hAnsiTheme="minorHAnsi" w:cstheme="minorHAnsi"/>
            <w:noProof/>
            <w:webHidden/>
          </w:rPr>
          <w:instrText xml:space="preserve"> PAGEREF _Toc198712160 \h </w:instrText>
        </w:r>
        <w:r w:rsidRPr="00AC68F9">
          <w:rPr>
            <w:rFonts w:asciiTheme="minorHAnsi" w:hAnsiTheme="minorHAnsi" w:cstheme="minorHAnsi"/>
            <w:noProof/>
            <w:webHidden/>
          </w:rPr>
        </w:r>
        <w:r w:rsidRPr="00AC68F9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AC68F9">
          <w:rPr>
            <w:rFonts w:asciiTheme="minorHAnsi" w:hAnsiTheme="minorHAnsi" w:cstheme="minorHAnsi"/>
            <w:noProof/>
            <w:webHidden/>
          </w:rPr>
          <w:t>2</w:t>
        </w:r>
        <w:r w:rsidRPr="00AC68F9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32E13724" w14:textId="6702FAA6" w:rsidR="00E60AC7" w:rsidRPr="00AC68F9" w:rsidRDefault="00E60AC7">
      <w:pPr>
        <w:pStyle w:val="TOC2"/>
        <w:rPr>
          <w:rFonts w:asciiTheme="minorHAnsi" w:eastAsiaTheme="minorEastAsia" w:hAnsiTheme="minorHAnsi" w:cstheme="minorHAnsi"/>
          <w:noProof/>
          <w:kern w:val="2"/>
          <w:sz w:val="24"/>
          <w14:ligatures w14:val="standardContextual"/>
        </w:rPr>
      </w:pPr>
      <w:hyperlink w:anchor="_Toc198712161" w:history="1">
        <w:r w:rsidRPr="00AC68F9">
          <w:rPr>
            <w:rStyle w:val="Hyperlink"/>
            <w:rFonts w:asciiTheme="minorHAnsi" w:hAnsiTheme="minorHAnsi" w:cstheme="minorHAnsi"/>
            <w:noProof/>
          </w:rPr>
          <w:t>App Functionality Overview</w:t>
        </w:r>
        <w:r w:rsidRPr="00AC68F9">
          <w:rPr>
            <w:rFonts w:asciiTheme="minorHAnsi" w:hAnsiTheme="minorHAnsi" w:cstheme="minorHAnsi"/>
            <w:noProof/>
            <w:webHidden/>
          </w:rPr>
          <w:tab/>
        </w:r>
        <w:r w:rsidRPr="00AC68F9">
          <w:rPr>
            <w:rFonts w:asciiTheme="minorHAnsi" w:hAnsiTheme="minorHAnsi" w:cstheme="minorHAnsi"/>
            <w:noProof/>
            <w:webHidden/>
          </w:rPr>
          <w:fldChar w:fldCharType="begin"/>
        </w:r>
        <w:r w:rsidRPr="00AC68F9">
          <w:rPr>
            <w:rFonts w:asciiTheme="minorHAnsi" w:hAnsiTheme="minorHAnsi" w:cstheme="minorHAnsi"/>
            <w:noProof/>
            <w:webHidden/>
          </w:rPr>
          <w:instrText xml:space="preserve"> PAGEREF _Toc198712161 \h </w:instrText>
        </w:r>
        <w:r w:rsidRPr="00AC68F9">
          <w:rPr>
            <w:rFonts w:asciiTheme="minorHAnsi" w:hAnsiTheme="minorHAnsi" w:cstheme="minorHAnsi"/>
            <w:noProof/>
            <w:webHidden/>
          </w:rPr>
        </w:r>
        <w:r w:rsidRPr="00AC68F9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AC68F9">
          <w:rPr>
            <w:rFonts w:asciiTheme="minorHAnsi" w:hAnsiTheme="minorHAnsi" w:cstheme="minorHAnsi"/>
            <w:noProof/>
            <w:webHidden/>
          </w:rPr>
          <w:t>2</w:t>
        </w:r>
        <w:r w:rsidRPr="00AC68F9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050D2A09" w14:textId="115642E6" w:rsidR="00E60AC7" w:rsidRPr="00AC68F9" w:rsidRDefault="00E60AC7">
      <w:pPr>
        <w:pStyle w:val="TOC2"/>
        <w:rPr>
          <w:rFonts w:asciiTheme="minorHAnsi" w:eastAsiaTheme="minorEastAsia" w:hAnsiTheme="minorHAnsi" w:cstheme="minorHAnsi"/>
          <w:noProof/>
          <w:kern w:val="2"/>
          <w:sz w:val="24"/>
          <w14:ligatures w14:val="standardContextual"/>
        </w:rPr>
      </w:pPr>
      <w:hyperlink w:anchor="_Toc198712162" w:history="1">
        <w:r w:rsidRPr="00AC68F9">
          <w:rPr>
            <w:rStyle w:val="Hyperlink"/>
            <w:rFonts w:asciiTheme="minorHAnsi" w:hAnsiTheme="minorHAnsi" w:cstheme="minorHAnsi"/>
            <w:noProof/>
          </w:rPr>
          <w:t>Solution Architecture</w:t>
        </w:r>
        <w:r w:rsidRPr="00AC68F9">
          <w:rPr>
            <w:rFonts w:asciiTheme="minorHAnsi" w:hAnsiTheme="minorHAnsi" w:cstheme="minorHAnsi"/>
            <w:noProof/>
            <w:webHidden/>
          </w:rPr>
          <w:tab/>
        </w:r>
        <w:r w:rsidRPr="00AC68F9">
          <w:rPr>
            <w:rFonts w:asciiTheme="minorHAnsi" w:hAnsiTheme="minorHAnsi" w:cstheme="minorHAnsi"/>
            <w:noProof/>
            <w:webHidden/>
          </w:rPr>
          <w:fldChar w:fldCharType="begin"/>
        </w:r>
        <w:r w:rsidRPr="00AC68F9">
          <w:rPr>
            <w:rFonts w:asciiTheme="minorHAnsi" w:hAnsiTheme="minorHAnsi" w:cstheme="minorHAnsi"/>
            <w:noProof/>
            <w:webHidden/>
          </w:rPr>
          <w:instrText xml:space="preserve"> PAGEREF _Toc198712162 \h </w:instrText>
        </w:r>
        <w:r w:rsidRPr="00AC68F9">
          <w:rPr>
            <w:rFonts w:asciiTheme="minorHAnsi" w:hAnsiTheme="minorHAnsi" w:cstheme="minorHAnsi"/>
            <w:noProof/>
            <w:webHidden/>
          </w:rPr>
        </w:r>
        <w:r w:rsidRPr="00AC68F9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AC68F9">
          <w:rPr>
            <w:rFonts w:asciiTheme="minorHAnsi" w:hAnsiTheme="minorHAnsi" w:cstheme="minorHAnsi"/>
            <w:noProof/>
            <w:webHidden/>
          </w:rPr>
          <w:t>2</w:t>
        </w:r>
        <w:r w:rsidRPr="00AC68F9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65125975" w14:textId="7960E664" w:rsidR="00E60AC7" w:rsidRPr="00AC68F9" w:rsidRDefault="00E60AC7">
      <w:pPr>
        <w:pStyle w:val="TOC2"/>
        <w:rPr>
          <w:rFonts w:asciiTheme="minorHAnsi" w:eastAsiaTheme="minorEastAsia" w:hAnsiTheme="minorHAnsi" w:cstheme="minorHAnsi"/>
          <w:noProof/>
          <w:kern w:val="2"/>
          <w:sz w:val="24"/>
          <w14:ligatures w14:val="standardContextual"/>
        </w:rPr>
      </w:pPr>
      <w:hyperlink w:anchor="_Toc198712163" w:history="1">
        <w:r w:rsidRPr="00AC68F9">
          <w:rPr>
            <w:rStyle w:val="Hyperlink"/>
            <w:rFonts w:asciiTheme="minorHAnsi" w:hAnsiTheme="minorHAnsi" w:cstheme="minorHAnsi"/>
            <w:noProof/>
          </w:rPr>
          <w:t>Admin Access</w:t>
        </w:r>
        <w:r w:rsidRPr="00AC68F9">
          <w:rPr>
            <w:rFonts w:asciiTheme="minorHAnsi" w:hAnsiTheme="minorHAnsi" w:cstheme="minorHAnsi"/>
            <w:noProof/>
            <w:webHidden/>
          </w:rPr>
          <w:tab/>
        </w:r>
        <w:r w:rsidRPr="00AC68F9">
          <w:rPr>
            <w:rFonts w:asciiTheme="minorHAnsi" w:hAnsiTheme="minorHAnsi" w:cstheme="minorHAnsi"/>
            <w:noProof/>
            <w:webHidden/>
          </w:rPr>
          <w:fldChar w:fldCharType="begin"/>
        </w:r>
        <w:r w:rsidRPr="00AC68F9">
          <w:rPr>
            <w:rFonts w:asciiTheme="minorHAnsi" w:hAnsiTheme="minorHAnsi" w:cstheme="minorHAnsi"/>
            <w:noProof/>
            <w:webHidden/>
          </w:rPr>
          <w:instrText xml:space="preserve"> PAGEREF _Toc198712163 \h </w:instrText>
        </w:r>
        <w:r w:rsidRPr="00AC68F9">
          <w:rPr>
            <w:rFonts w:asciiTheme="minorHAnsi" w:hAnsiTheme="minorHAnsi" w:cstheme="minorHAnsi"/>
            <w:noProof/>
            <w:webHidden/>
          </w:rPr>
        </w:r>
        <w:r w:rsidRPr="00AC68F9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AC68F9">
          <w:rPr>
            <w:rFonts w:asciiTheme="minorHAnsi" w:hAnsiTheme="minorHAnsi" w:cstheme="minorHAnsi"/>
            <w:noProof/>
            <w:webHidden/>
          </w:rPr>
          <w:t>3</w:t>
        </w:r>
        <w:r w:rsidRPr="00AC68F9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0BFED492" w14:textId="187C8BA4" w:rsidR="00E60AC7" w:rsidRPr="00AC68F9" w:rsidRDefault="00E60AC7">
      <w:pPr>
        <w:pStyle w:val="TOC2"/>
        <w:rPr>
          <w:rFonts w:asciiTheme="minorHAnsi" w:eastAsiaTheme="minorEastAsia" w:hAnsiTheme="minorHAnsi" w:cstheme="minorHAnsi"/>
          <w:noProof/>
          <w:kern w:val="2"/>
          <w:sz w:val="24"/>
          <w14:ligatures w14:val="standardContextual"/>
        </w:rPr>
      </w:pPr>
      <w:hyperlink w:anchor="_Toc198712164" w:history="1">
        <w:r w:rsidRPr="00AC68F9">
          <w:rPr>
            <w:rStyle w:val="Hyperlink"/>
            <w:rFonts w:asciiTheme="minorHAnsi" w:hAnsiTheme="minorHAnsi" w:cstheme="minorHAnsi"/>
            <w:noProof/>
          </w:rPr>
          <w:t>ReadOnly Access</w:t>
        </w:r>
        <w:r w:rsidRPr="00AC68F9">
          <w:rPr>
            <w:rFonts w:asciiTheme="minorHAnsi" w:hAnsiTheme="minorHAnsi" w:cstheme="minorHAnsi"/>
            <w:noProof/>
            <w:webHidden/>
          </w:rPr>
          <w:tab/>
        </w:r>
        <w:r w:rsidRPr="00AC68F9">
          <w:rPr>
            <w:rFonts w:asciiTheme="minorHAnsi" w:hAnsiTheme="minorHAnsi" w:cstheme="minorHAnsi"/>
            <w:noProof/>
            <w:webHidden/>
          </w:rPr>
          <w:fldChar w:fldCharType="begin"/>
        </w:r>
        <w:r w:rsidRPr="00AC68F9">
          <w:rPr>
            <w:rFonts w:asciiTheme="minorHAnsi" w:hAnsiTheme="minorHAnsi" w:cstheme="minorHAnsi"/>
            <w:noProof/>
            <w:webHidden/>
          </w:rPr>
          <w:instrText xml:space="preserve"> PAGEREF _Toc198712164 \h </w:instrText>
        </w:r>
        <w:r w:rsidRPr="00AC68F9">
          <w:rPr>
            <w:rFonts w:asciiTheme="minorHAnsi" w:hAnsiTheme="minorHAnsi" w:cstheme="minorHAnsi"/>
            <w:noProof/>
            <w:webHidden/>
          </w:rPr>
        </w:r>
        <w:r w:rsidRPr="00AC68F9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AC68F9">
          <w:rPr>
            <w:rFonts w:asciiTheme="minorHAnsi" w:hAnsiTheme="minorHAnsi" w:cstheme="minorHAnsi"/>
            <w:noProof/>
            <w:webHidden/>
          </w:rPr>
          <w:t>3</w:t>
        </w:r>
        <w:r w:rsidRPr="00AC68F9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4A2D8A34" w14:textId="0D7E6179" w:rsidR="00E60AC7" w:rsidRPr="00AC68F9" w:rsidRDefault="00E60AC7">
      <w:pPr>
        <w:pStyle w:val="TOC1"/>
        <w:rPr>
          <w:rFonts w:asciiTheme="minorHAnsi" w:eastAsiaTheme="minorEastAsia" w:hAnsiTheme="minorHAnsi" w:cstheme="minorHAnsi"/>
          <w:noProof/>
          <w:kern w:val="2"/>
          <w:sz w:val="24"/>
          <w14:ligatures w14:val="standardContextual"/>
        </w:rPr>
      </w:pPr>
      <w:hyperlink w:anchor="_Toc198712165" w:history="1">
        <w:r w:rsidRPr="00AC68F9">
          <w:rPr>
            <w:rStyle w:val="Hyperlink"/>
            <w:rFonts w:asciiTheme="minorHAnsi" w:hAnsiTheme="minorHAnsi" w:cstheme="minorHAnsi"/>
            <w:noProof/>
          </w:rPr>
          <w:t>2. Environment Details</w:t>
        </w:r>
        <w:r w:rsidRPr="00AC68F9">
          <w:rPr>
            <w:rFonts w:asciiTheme="minorHAnsi" w:hAnsiTheme="minorHAnsi" w:cstheme="minorHAnsi"/>
            <w:noProof/>
            <w:webHidden/>
          </w:rPr>
          <w:tab/>
        </w:r>
        <w:r w:rsidRPr="00AC68F9">
          <w:rPr>
            <w:rFonts w:asciiTheme="minorHAnsi" w:hAnsiTheme="minorHAnsi" w:cstheme="minorHAnsi"/>
            <w:noProof/>
            <w:webHidden/>
          </w:rPr>
          <w:fldChar w:fldCharType="begin"/>
        </w:r>
        <w:r w:rsidRPr="00AC68F9">
          <w:rPr>
            <w:rFonts w:asciiTheme="minorHAnsi" w:hAnsiTheme="minorHAnsi" w:cstheme="minorHAnsi"/>
            <w:noProof/>
            <w:webHidden/>
          </w:rPr>
          <w:instrText xml:space="preserve"> PAGEREF _Toc198712165 \h </w:instrText>
        </w:r>
        <w:r w:rsidRPr="00AC68F9">
          <w:rPr>
            <w:rFonts w:asciiTheme="minorHAnsi" w:hAnsiTheme="minorHAnsi" w:cstheme="minorHAnsi"/>
            <w:noProof/>
            <w:webHidden/>
          </w:rPr>
        </w:r>
        <w:r w:rsidRPr="00AC68F9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AC68F9">
          <w:rPr>
            <w:rFonts w:asciiTheme="minorHAnsi" w:hAnsiTheme="minorHAnsi" w:cstheme="minorHAnsi"/>
            <w:noProof/>
            <w:webHidden/>
          </w:rPr>
          <w:t>4</w:t>
        </w:r>
        <w:r w:rsidRPr="00AC68F9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501BCA53" w14:textId="23B73FF5" w:rsidR="00E60AC7" w:rsidRPr="00AC68F9" w:rsidRDefault="00E60AC7">
      <w:pPr>
        <w:pStyle w:val="TOC2"/>
        <w:rPr>
          <w:rFonts w:asciiTheme="minorHAnsi" w:eastAsiaTheme="minorEastAsia" w:hAnsiTheme="minorHAnsi" w:cstheme="minorHAnsi"/>
          <w:noProof/>
          <w:kern w:val="2"/>
          <w:sz w:val="24"/>
          <w14:ligatures w14:val="standardContextual"/>
        </w:rPr>
      </w:pPr>
      <w:hyperlink w:anchor="_Toc198712166" w:history="1">
        <w:r w:rsidRPr="00AC68F9">
          <w:rPr>
            <w:rStyle w:val="Hyperlink"/>
            <w:rFonts w:asciiTheme="minorHAnsi" w:hAnsiTheme="minorHAnsi" w:cstheme="minorHAnsi"/>
            <w:noProof/>
          </w:rPr>
          <w:t>Environment Variables</w:t>
        </w:r>
        <w:r w:rsidRPr="00AC68F9">
          <w:rPr>
            <w:rFonts w:asciiTheme="minorHAnsi" w:hAnsiTheme="minorHAnsi" w:cstheme="minorHAnsi"/>
            <w:noProof/>
            <w:webHidden/>
          </w:rPr>
          <w:tab/>
        </w:r>
        <w:r w:rsidRPr="00AC68F9">
          <w:rPr>
            <w:rFonts w:asciiTheme="minorHAnsi" w:hAnsiTheme="minorHAnsi" w:cstheme="minorHAnsi"/>
            <w:noProof/>
            <w:webHidden/>
          </w:rPr>
          <w:fldChar w:fldCharType="begin"/>
        </w:r>
        <w:r w:rsidRPr="00AC68F9">
          <w:rPr>
            <w:rFonts w:asciiTheme="minorHAnsi" w:hAnsiTheme="minorHAnsi" w:cstheme="minorHAnsi"/>
            <w:noProof/>
            <w:webHidden/>
          </w:rPr>
          <w:instrText xml:space="preserve"> PAGEREF _Toc198712166 \h </w:instrText>
        </w:r>
        <w:r w:rsidRPr="00AC68F9">
          <w:rPr>
            <w:rFonts w:asciiTheme="minorHAnsi" w:hAnsiTheme="minorHAnsi" w:cstheme="minorHAnsi"/>
            <w:noProof/>
            <w:webHidden/>
          </w:rPr>
        </w:r>
        <w:r w:rsidRPr="00AC68F9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AC68F9">
          <w:rPr>
            <w:rFonts w:asciiTheme="minorHAnsi" w:hAnsiTheme="minorHAnsi" w:cstheme="minorHAnsi"/>
            <w:noProof/>
            <w:webHidden/>
          </w:rPr>
          <w:t>4</w:t>
        </w:r>
        <w:r w:rsidRPr="00AC68F9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552DBF66" w14:textId="6F87AF06" w:rsidR="00E60AC7" w:rsidRPr="00AC68F9" w:rsidRDefault="00E60AC7">
      <w:pPr>
        <w:pStyle w:val="TOC2"/>
        <w:rPr>
          <w:rFonts w:asciiTheme="minorHAnsi" w:eastAsiaTheme="minorEastAsia" w:hAnsiTheme="minorHAnsi" w:cstheme="minorHAnsi"/>
          <w:noProof/>
          <w:kern w:val="2"/>
          <w:sz w:val="24"/>
          <w14:ligatures w14:val="standardContextual"/>
        </w:rPr>
      </w:pPr>
      <w:hyperlink w:anchor="_Toc198712167" w:history="1">
        <w:r w:rsidRPr="00AC68F9">
          <w:rPr>
            <w:rStyle w:val="Hyperlink"/>
            <w:rFonts w:asciiTheme="minorHAnsi" w:hAnsiTheme="minorHAnsi" w:cstheme="minorHAnsi"/>
            <w:noProof/>
          </w:rPr>
          <w:t>Connection References</w:t>
        </w:r>
        <w:r w:rsidRPr="00AC68F9">
          <w:rPr>
            <w:rFonts w:asciiTheme="minorHAnsi" w:hAnsiTheme="minorHAnsi" w:cstheme="minorHAnsi"/>
            <w:noProof/>
            <w:webHidden/>
          </w:rPr>
          <w:tab/>
        </w:r>
        <w:r w:rsidRPr="00AC68F9">
          <w:rPr>
            <w:rFonts w:asciiTheme="minorHAnsi" w:hAnsiTheme="minorHAnsi" w:cstheme="minorHAnsi"/>
            <w:noProof/>
            <w:webHidden/>
          </w:rPr>
          <w:fldChar w:fldCharType="begin"/>
        </w:r>
        <w:r w:rsidRPr="00AC68F9">
          <w:rPr>
            <w:rFonts w:asciiTheme="minorHAnsi" w:hAnsiTheme="minorHAnsi" w:cstheme="minorHAnsi"/>
            <w:noProof/>
            <w:webHidden/>
          </w:rPr>
          <w:instrText xml:space="preserve"> PAGEREF _Toc198712167 \h </w:instrText>
        </w:r>
        <w:r w:rsidRPr="00AC68F9">
          <w:rPr>
            <w:rFonts w:asciiTheme="minorHAnsi" w:hAnsiTheme="minorHAnsi" w:cstheme="minorHAnsi"/>
            <w:noProof/>
            <w:webHidden/>
          </w:rPr>
        </w:r>
        <w:r w:rsidRPr="00AC68F9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AC68F9">
          <w:rPr>
            <w:rFonts w:asciiTheme="minorHAnsi" w:hAnsiTheme="minorHAnsi" w:cstheme="minorHAnsi"/>
            <w:noProof/>
            <w:webHidden/>
          </w:rPr>
          <w:t>4</w:t>
        </w:r>
        <w:r w:rsidRPr="00AC68F9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57147F73" w14:textId="44FA6B93" w:rsidR="00E60AC7" w:rsidRPr="00AC68F9" w:rsidRDefault="00E60AC7">
      <w:pPr>
        <w:pStyle w:val="TOC1"/>
        <w:rPr>
          <w:rFonts w:asciiTheme="minorHAnsi" w:eastAsiaTheme="minorEastAsia" w:hAnsiTheme="minorHAnsi" w:cstheme="minorHAnsi"/>
          <w:noProof/>
          <w:kern w:val="2"/>
          <w:sz w:val="24"/>
          <w14:ligatures w14:val="standardContextual"/>
        </w:rPr>
      </w:pPr>
      <w:hyperlink w:anchor="_Toc198712168" w:history="1">
        <w:r w:rsidRPr="00AC68F9">
          <w:rPr>
            <w:rStyle w:val="Hyperlink"/>
            <w:rFonts w:asciiTheme="minorHAnsi" w:hAnsiTheme="minorHAnsi" w:cstheme="minorHAnsi"/>
            <w:noProof/>
          </w:rPr>
          <w:t>3. Data Sources</w:t>
        </w:r>
        <w:r w:rsidRPr="00AC68F9">
          <w:rPr>
            <w:rFonts w:asciiTheme="minorHAnsi" w:hAnsiTheme="minorHAnsi" w:cstheme="minorHAnsi"/>
            <w:noProof/>
            <w:webHidden/>
          </w:rPr>
          <w:tab/>
        </w:r>
        <w:r w:rsidRPr="00AC68F9">
          <w:rPr>
            <w:rFonts w:asciiTheme="minorHAnsi" w:hAnsiTheme="minorHAnsi" w:cstheme="minorHAnsi"/>
            <w:noProof/>
            <w:webHidden/>
          </w:rPr>
          <w:fldChar w:fldCharType="begin"/>
        </w:r>
        <w:r w:rsidRPr="00AC68F9">
          <w:rPr>
            <w:rFonts w:asciiTheme="minorHAnsi" w:hAnsiTheme="minorHAnsi" w:cstheme="minorHAnsi"/>
            <w:noProof/>
            <w:webHidden/>
          </w:rPr>
          <w:instrText xml:space="preserve"> PAGEREF _Toc198712168 \h </w:instrText>
        </w:r>
        <w:r w:rsidRPr="00AC68F9">
          <w:rPr>
            <w:rFonts w:asciiTheme="minorHAnsi" w:hAnsiTheme="minorHAnsi" w:cstheme="minorHAnsi"/>
            <w:noProof/>
            <w:webHidden/>
          </w:rPr>
        </w:r>
        <w:r w:rsidRPr="00AC68F9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AC68F9">
          <w:rPr>
            <w:rFonts w:asciiTheme="minorHAnsi" w:hAnsiTheme="minorHAnsi" w:cstheme="minorHAnsi"/>
            <w:noProof/>
            <w:webHidden/>
          </w:rPr>
          <w:t>5</w:t>
        </w:r>
        <w:r w:rsidRPr="00AC68F9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486A3EFC" w14:textId="43679056" w:rsidR="00E60AC7" w:rsidRPr="00AC68F9" w:rsidRDefault="00E60AC7">
      <w:pPr>
        <w:pStyle w:val="TOC1"/>
        <w:rPr>
          <w:rFonts w:asciiTheme="minorHAnsi" w:eastAsiaTheme="minorEastAsia" w:hAnsiTheme="minorHAnsi" w:cstheme="minorHAnsi"/>
          <w:noProof/>
          <w:kern w:val="2"/>
          <w:sz w:val="24"/>
          <w14:ligatures w14:val="standardContextual"/>
        </w:rPr>
      </w:pPr>
      <w:hyperlink w:anchor="_Toc198712169" w:history="1">
        <w:r w:rsidRPr="00AC68F9">
          <w:rPr>
            <w:rStyle w:val="Hyperlink"/>
            <w:rFonts w:asciiTheme="minorHAnsi" w:hAnsiTheme="minorHAnsi" w:cstheme="minorHAnsi"/>
            <w:noProof/>
          </w:rPr>
          <w:t>4. Solution Components</w:t>
        </w:r>
        <w:r w:rsidRPr="00AC68F9">
          <w:rPr>
            <w:rFonts w:asciiTheme="minorHAnsi" w:hAnsiTheme="minorHAnsi" w:cstheme="minorHAnsi"/>
            <w:noProof/>
            <w:webHidden/>
          </w:rPr>
          <w:tab/>
        </w:r>
        <w:r w:rsidRPr="00AC68F9">
          <w:rPr>
            <w:rFonts w:asciiTheme="minorHAnsi" w:hAnsiTheme="minorHAnsi" w:cstheme="minorHAnsi"/>
            <w:noProof/>
            <w:webHidden/>
          </w:rPr>
          <w:fldChar w:fldCharType="begin"/>
        </w:r>
        <w:r w:rsidRPr="00AC68F9">
          <w:rPr>
            <w:rFonts w:asciiTheme="minorHAnsi" w:hAnsiTheme="minorHAnsi" w:cstheme="minorHAnsi"/>
            <w:noProof/>
            <w:webHidden/>
          </w:rPr>
          <w:instrText xml:space="preserve"> PAGEREF _Toc198712169 \h </w:instrText>
        </w:r>
        <w:r w:rsidRPr="00AC68F9">
          <w:rPr>
            <w:rFonts w:asciiTheme="minorHAnsi" w:hAnsiTheme="minorHAnsi" w:cstheme="minorHAnsi"/>
            <w:noProof/>
            <w:webHidden/>
          </w:rPr>
        </w:r>
        <w:r w:rsidRPr="00AC68F9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AC68F9">
          <w:rPr>
            <w:rFonts w:asciiTheme="minorHAnsi" w:hAnsiTheme="minorHAnsi" w:cstheme="minorHAnsi"/>
            <w:noProof/>
            <w:webHidden/>
          </w:rPr>
          <w:t>5</w:t>
        </w:r>
        <w:r w:rsidRPr="00AC68F9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2EFF2C14" w14:textId="64F5B64D" w:rsidR="00E60AC7" w:rsidRPr="00AC68F9" w:rsidRDefault="00E60AC7">
      <w:pPr>
        <w:pStyle w:val="TOC2"/>
        <w:rPr>
          <w:rFonts w:asciiTheme="minorHAnsi" w:eastAsiaTheme="minorEastAsia" w:hAnsiTheme="minorHAnsi" w:cstheme="minorHAnsi"/>
          <w:noProof/>
          <w:kern w:val="2"/>
          <w:sz w:val="24"/>
          <w14:ligatures w14:val="standardContextual"/>
        </w:rPr>
      </w:pPr>
      <w:hyperlink w:anchor="_Toc198712170" w:history="1">
        <w:r w:rsidRPr="00AC68F9">
          <w:rPr>
            <w:rStyle w:val="Hyperlink"/>
            <w:rFonts w:asciiTheme="minorHAnsi" w:hAnsiTheme="minorHAnsi" w:cstheme="minorHAnsi"/>
            <w:noProof/>
          </w:rPr>
          <w:t>Power Apps Application</w:t>
        </w:r>
        <w:r w:rsidRPr="00AC68F9">
          <w:rPr>
            <w:rFonts w:asciiTheme="minorHAnsi" w:hAnsiTheme="minorHAnsi" w:cstheme="minorHAnsi"/>
            <w:noProof/>
            <w:webHidden/>
          </w:rPr>
          <w:tab/>
        </w:r>
        <w:r w:rsidRPr="00AC68F9">
          <w:rPr>
            <w:rFonts w:asciiTheme="minorHAnsi" w:hAnsiTheme="minorHAnsi" w:cstheme="minorHAnsi"/>
            <w:noProof/>
            <w:webHidden/>
          </w:rPr>
          <w:fldChar w:fldCharType="begin"/>
        </w:r>
        <w:r w:rsidRPr="00AC68F9">
          <w:rPr>
            <w:rFonts w:asciiTheme="minorHAnsi" w:hAnsiTheme="minorHAnsi" w:cstheme="minorHAnsi"/>
            <w:noProof/>
            <w:webHidden/>
          </w:rPr>
          <w:instrText xml:space="preserve"> PAGEREF _Toc198712170 \h </w:instrText>
        </w:r>
        <w:r w:rsidRPr="00AC68F9">
          <w:rPr>
            <w:rFonts w:asciiTheme="minorHAnsi" w:hAnsiTheme="minorHAnsi" w:cstheme="minorHAnsi"/>
            <w:noProof/>
            <w:webHidden/>
          </w:rPr>
        </w:r>
        <w:r w:rsidRPr="00AC68F9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AC68F9">
          <w:rPr>
            <w:rFonts w:asciiTheme="minorHAnsi" w:hAnsiTheme="minorHAnsi" w:cstheme="minorHAnsi"/>
            <w:noProof/>
            <w:webHidden/>
          </w:rPr>
          <w:t>5</w:t>
        </w:r>
        <w:r w:rsidRPr="00AC68F9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0E4ACFA3" w14:textId="3FA28A47" w:rsidR="00E60AC7" w:rsidRPr="00AC68F9" w:rsidRDefault="00E60AC7">
      <w:pPr>
        <w:pStyle w:val="TOC2"/>
        <w:rPr>
          <w:rFonts w:asciiTheme="minorHAnsi" w:eastAsiaTheme="minorEastAsia" w:hAnsiTheme="minorHAnsi" w:cstheme="minorHAnsi"/>
          <w:noProof/>
          <w:kern w:val="2"/>
          <w:sz w:val="24"/>
          <w14:ligatures w14:val="standardContextual"/>
        </w:rPr>
      </w:pPr>
      <w:hyperlink w:anchor="_Toc198712171" w:history="1">
        <w:r w:rsidRPr="00AC68F9">
          <w:rPr>
            <w:rStyle w:val="Hyperlink"/>
            <w:rFonts w:asciiTheme="minorHAnsi" w:hAnsiTheme="minorHAnsi" w:cstheme="minorHAnsi"/>
            <w:noProof/>
          </w:rPr>
          <w:t>Power Automate Flows</w:t>
        </w:r>
        <w:r w:rsidRPr="00AC68F9">
          <w:rPr>
            <w:rFonts w:asciiTheme="minorHAnsi" w:hAnsiTheme="minorHAnsi" w:cstheme="minorHAnsi"/>
            <w:noProof/>
            <w:webHidden/>
          </w:rPr>
          <w:tab/>
        </w:r>
        <w:r w:rsidRPr="00AC68F9">
          <w:rPr>
            <w:rFonts w:asciiTheme="minorHAnsi" w:hAnsiTheme="minorHAnsi" w:cstheme="minorHAnsi"/>
            <w:noProof/>
            <w:webHidden/>
          </w:rPr>
          <w:fldChar w:fldCharType="begin"/>
        </w:r>
        <w:r w:rsidRPr="00AC68F9">
          <w:rPr>
            <w:rFonts w:asciiTheme="minorHAnsi" w:hAnsiTheme="minorHAnsi" w:cstheme="minorHAnsi"/>
            <w:noProof/>
            <w:webHidden/>
          </w:rPr>
          <w:instrText xml:space="preserve"> PAGEREF _Toc198712171 \h </w:instrText>
        </w:r>
        <w:r w:rsidRPr="00AC68F9">
          <w:rPr>
            <w:rFonts w:asciiTheme="minorHAnsi" w:hAnsiTheme="minorHAnsi" w:cstheme="minorHAnsi"/>
            <w:noProof/>
            <w:webHidden/>
          </w:rPr>
        </w:r>
        <w:r w:rsidRPr="00AC68F9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AC68F9">
          <w:rPr>
            <w:rFonts w:asciiTheme="minorHAnsi" w:hAnsiTheme="minorHAnsi" w:cstheme="minorHAnsi"/>
            <w:noProof/>
            <w:webHidden/>
          </w:rPr>
          <w:t>5</w:t>
        </w:r>
        <w:r w:rsidRPr="00AC68F9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670C67EB" w14:textId="31B88D68" w:rsidR="00E60AC7" w:rsidRPr="00AC68F9" w:rsidRDefault="00E60AC7">
      <w:pPr>
        <w:pStyle w:val="TOC1"/>
        <w:rPr>
          <w:rFonts w:asciiTheme="minorHAnsi" w:eastAsiaTheme="minorEastAsia" w:hAnsiTheme="minorHAnsi" w:cstheme="minorHAnsi"/>
          <w:noProof/>
          <w:kern w:val="2"/>
          <w:sz w:val="24"/>
          <w14:ligatures w14:val="standardContextual"/>
        </w:rPr>
      </w:pPr>
      <w:hyperlink w:anchor="_Toc198712172" w:history="1">
        <w:r w:rsidRPr="00AC68F9">
          <w:rPr>
            <w:rStyle w:val="Hyperlink"/>
            <w:rFonts w:asciiTheme="minorHAnsi" w:hAnsiTheme="minorHAnsi" w:cstheme="minorHAnsi"/>
            <w:noProof/>
          </w:rPr>
          <w:t>5. User Permissions</w:t>
        </w:r>
        <w:r w:rsidRPr="00AC68F9">
          <w:rPr>
            <w:rFonts w:asciiTheme="minorHAnsi" w:hAnsiTheme="minorHAnsi" w:cstheme="minorHAnsi"/>
            <w:noProof/>
            <w:webHidden/>
          </w:rPr>
          <w:tab/>
        </w:r>
        <w:r w:rsidRPr="00AC68F9">
          <w:rPr>
            <w:rFonts w:asciiTheme="minorHAnsi" w:hAnsiTheme="minorHAnsi" w:cstheme="minorHAnsi"/>
            <w:noProof/>
            <w:webHidden/>
          </w:rPr>
          <w:fldChar w:fldCharType="begin"/>
        </w:r>
        <w:r w:rsidRPr="00AC68F9">
          <w:rPr>
            <w:rFonts w:asciiTheme="minorHAnsi" w:hAnsiTheme="minorHAnsi" w:cstheme="minorHAnsi"/>
            <w:noProof/>
            <w:webHidden/>
          </w:rPr>
          <w:instrText xml:space="preserve"> PAGEREF _Toc198712172 \h </w:instrText>
        </w:r>
        <w:r w:rsidRPr="00AC68F9">
          <w:rPr>
            <w:rFonts w:asciiTheme="minorHAnsi" w:hAnsiTheme="minorHAnsi" w:cstheme="minorHAnsi"/>
            <w:noProof/>
            <w:webHidden/>
          </w:rPr>
        </w:r>
        <w:r w:rsidRPr="00AC68F9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AC68F9">
          <w:rPr>
            <w:rFonts w:asciiTheme="minorHAnsi" w:hAnsiTheme="minorHAnsi" w:cstheme="minorHAnsi"/>
            <w:noProof/>
            <w:webHidden/>
          </w:rPr>
          <w:t>6</w:t>
        </w:r>
        <w:r w:rsidRPr="00AC68F9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61FB9C0E" w14:textId="172D1963" w:rsidR="00E60AC7" w:rsidRPr="00AC68F9" w:rsidRDefault="00E60AC7">
      <w:pPr>
        <w:pStyle w:val="TOC2"/>
        <w:rPr>
          <w:rFonts w:asciiTheme="minorHAnsi" w:eastAsiaTheme="minorEastAsia" w:hAnsiTheme="minorHAnsi" w:cstheme="minorHAnsi"/>
          <w:noProof/>
          <w:kern w:val="2"/>
          <w:sz w:val="24"/>
          <w14:ligatures w14:val="standardContextual"/>
        </w:rPr>
      </w:pPr>
      <w:hyperlink w:anchor="_Toc198712173" w:history="1">
        <w:r w:rsidRPr="00AC68F9">
          <w:rPr>
            <w:rStyle w:val="Hyperlink"/>
            <w:rFonts w:asciiTheme="minorHAnsi" w:hAnsiTheme="minorHAnsi" w:cstheme="minorHAnsi"/>
            <w:noProof/>
          </w:rPr>
          <w:t>Users with Admin Permission</w:t>
        </w:r>
        <w:r w:rsidRPr="00AC68F9">
          <w:rPr>
            <w:rFonts w:asciiTheme="minorHAnsi" w:hAnsiTheme="minorHAnsi" w:cstheme="minorHAnsi"/>
            <w:noProof/>
            <w:webHidden/>
          </w:rPr>
          <w:tab/>
        </w:r>
        <w:r w:rsidRPr="00AC68F9">
          <w:rPr>
            <w:rFonts w:asciiTheme="minorHAnsi" w:hAnsiTheme="minorHAnsi" w:cstheme="minorHAnsi"/>
            <w:noProof/>
            <w:webHidden/>
          </w:rPr>
          <w:fldChar w:fldCharType="begin"/>
        </w:r>
        <w:r w:rsidRPr="00AC68F9">
          <w:rPr>
            <w:rFonts w:asciiTheme="minorHAnsi" w:hAnsiTheme="minorHAnsi" w:cstheme="minorHAnsi"/>
            <w:noProof/>
            <w:webHidden/>
          </w:rPr>
          <w:instrText xml:space="preserve"> PAGEREF _Toc198712173 \h </w:instrText>
        </w:r>
        <w:r w:rsidRPr="00AC68F9">
          <w:rPr>
            <w:rFonts w:asciiTheme="minorHAnsi" w:hAnsiTheme="minorHAnsi" w:cstheme="minorHAnsi"/>
            <w:noProof/>
            <w:webHidden/>
          </w:rPr>
        </w:r>
        <w:r w:rsidRPr="00AC68F9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AC68F9">
          <w:rPr>
            <w:rFonts w:asciiTheme="minorHAnsi" w:hAnsiTheme="minorHAnsi" w:cstheme="minorHAnsi"/>
            <w:noProof/>
            <w:webHidden/>
          </w:rPr>
          <w:t>6</w:t>
        </w:r>
        <w:r w:rsidRPr="00AC68F9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0C9E9E54" w14:textId="63F1E2E9" w:rsidR="00E60AC7" w:rsidRPr="00AC68F9" w:rsidRDefault="00E60AC7">
      <w:pPr>
        <w:pStyle w:val="TOC2"/>
        <w:rPr>
          <w:rFonts w:asciiTheme="minorHAnsi" w:eastAsiaTheme="minorEastAsia" w:hAnsiTheme="minorHAnsi" w:cstheme="minorHAnsi"/>
          <w:noProof/>
          <w:kern w:val="2"/>
          <w:sz w:val="24"/>
          <w14:ligatures w14:val="standardContextual"/>
        </w:rPr>
      </w:pPr>
      <w:hyperlink w:anchor="_Toc198712174" w:history="1">
        <w:r w:rsidRPr="00AC68F9">
          <w:rPr>
            <w:rStyle w:val="Hyperlink"/>
            <w:rFonts w:asciiTheme="minorHAnsi" w:hAnsiTheme="minorHAnsi" w:cstheme="minorHAnsi"/>
            <w:noProof/>
          </w:rPr>
          <w:t>Users with READONLY Permission</w:t>
        </w:r>
        <w:r w:rsidRPr="00AC68F9">
          <w:rPr>
            <w:rFonts w:asciiTheme="minorHAnsi" w:hAnsiTheme="minorHAnsi" w:cstheme="minorHAnsi"/>
            <w:noProof/>
            <w:webHidden/>
          </w:rPr>
          <w:tab/>
        </w:r>
        <w:r w:rsidRPr="00AC68F9">
          <w:rPr>
            <w:rFonts w:asciiTheme="minorHAnsi" w:hAnsiTheme="minorHAnsi" w:cstheme="minorHAnsi"/>
            <w:noProof/>
            <w:webHidden/>
          </w:rPr>
          <w:fldChar w:fldCharType="begin"/>
        </w:r>
        <w:r w:rsidRPr="00AC68F9">
          <w:rPr>
            <w:rFonts w:asciiTheme="minorHAnsi" w:hAnsiTheme="minorHAnsi" w:cstheme="minorHAnsi"/>
            <w:noProof/>
            <w:webHidden/>
          </w:rPr>
          <w:instrText xml:space="preserve"> PAGEREF _Toc198712174 \h </w:instrText>
        </w:r>
        <w:r w:rsidRPr="00AC68F9">
          <w:rPr>
            <w:rFonts w:asciiTheme="minorHAnsi" w:hAnsiTheme="minorHAnsi" w:cstheme="minorHAnsi"/>
            <w:noProof/>
            <w:webHidden/>
          </w:rPr>
        </w:r>
        <w:r w:rsidRPr="00AC68F9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AC68F9">
          <w:rPr>
            <w:rFonts w:asciiTheme="minorHAnsi" w:hAnsiTheme="minorHAnsi" w:cstheme="minorHAnsi"/>
            <w:noProof/>
            <w:webHidden/>
          </w:rPr>
          <w:t>6</w:t>
        </w:r>
        <w:r w:rsidRPr="00AC68F9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3C2CBCCE" w14:textId="641436C0" w:rsidR="00E60AC7" w:rsidRPr="00AC68F9" w:rsidRDefault="00E60AC7">
      <w:pPr>
        <w:pStyle w:val="TOC1"/>
        <w:rPr>
          <w:rFonts w:asciiTheme="minorHAnsi" w:eastAsiaTheme="minorEastAsia" w:hAnsiTheme="minorHAnsi" w:cstheme="minorHAnsi"/>
          <w:noProof/>
          <w:kern w:val="2"/>
          <w:sz w:val="24"/>
          <w14:ligatures w14:val="standardContextual"/>
        </w:rPr>
      </w:pPr>
      <w:hyperlink w:anchor="_Toc198712175" w:history="1">
        <w:r w:rsidRPr="00AC68F9">
          <w:rPr>
            <w:rStyle w:val="Hyperlink"/>
            <w:rFonts w:asciiTheme="minorHAnsi" w:hAnsiTheme="minorHAnsi" w:cstheme="minorHAnsi"/>
            <w:noProof/>
          </w:rPr>
          <w:t>6. Screen Design</w:t>
        </w:r>
        <w:r w:rsidRPr="00AC68F9">
          <w:rPr>
            <w:rFonts w:asciiTheme="minorHAnsi" w:hAnsiTheme="minorHAnsi" w:cstheme="minorHAnsi"/>
            <w:noProof/>
            <w:webHidden/>
          </w:rPr>
          <w:tab/>
        </w:r>
        <w:r w:rsidRPr="00AC68F9">
          <w:rPr>
            <w:rFonts w:asciiTheme="minorHAnsi" w:hAnsiTheme="minorHAnsi" w:cstheme="minorHAnsi"/>
            <w:noProof/>
            <w:webHidden/>
          </w:rPr>
          <w:fldChar w:fldCharType="begin"/>
        </w:r>
        <w:r w:rsidRPr="00AC68F9">
          <w:rPr>
            <w:rFonts w:asciiTheme="minorHAnsi" w:hAnsiTheme="minorHAnsi" w:cstheme="minorHAnsi"/>
            <w:noProof/>
            <w:webHidden/>
          </w:rPr>
          <w:instrText xml:space="preserve"> PAGEREF _Toc198712175 \h </w:instrText>
        </w:r>
        <w:r w:rsidRPr="00AC68F9">
          <w:rPr>
            <w:rFonts w:asciiTheme="minorHAnsi" w:hAnsiTheme="minorHAnsi" w:cstheme="minorHAnsi"/>
            <w:noProof/>
            <w:webHidden/>
          </w:rPr>
        </w:r>
        <w:r w:rsidRPr="00AC68F9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AC68F9">
          <w:rPr>
            <w:rFonts w:asciiTheme="minorHAnsi" w:hAnsiTheme="minorHAnsi" w:cstheme="minorHAnsi"/>
            <w:noProof/>
            <w:webHidden/>
          </w:rPr>
          <w:t>7</w:t>
        </w:r>
        <w:r w:rsidRPr="00AC68F9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1B53FED5" w14:textId="0B586EFB" w:rsidR="00E60AC7" w:rsidRPr="00AC68F9" w:rsidRDefault="00E60AC7">
      <w:pPr>
        <w:pStyle w:val="TOC2"/>
        <w:rPr>
          <w:rFonts w:asciiTheme="minorHAnsi" w:eastAsiaTheme="minorEastAsia" w:hAnsiTheme="minorHAnsi" w:cstheme="minorHAnsi"/>
          <w:noProof/>
          <w:kern w:val="2"/>
          <w:sz w:val="24"/>
          <w14:ligatures w14:val="standardContextual"/>
        </w:rPr>
      </w:pPr>
      <w:hyperlink w:anchor="_Toc198712176" w:history="1">
        <w:r w:rsidRPr="00AC68F9">
          <w:rPr>
            <w:rStyle w:val="Hyperlink"/>
            <w:rFonts w:asciiTheme="minorHAnsi" w:hAnsiTheme="minorHAnsi" w:cstheme="minorHAnsi"/>
            <w:noProof/>
          </w:rPr>
          <w:t>Splash Screen</w:t>
        </w:r>
        <w:r w:rsidRPr="00AC68F9">
          <w:rPr>
            <w:rFonts w:asciiTheme="minorHAnsi" w:hAnsiTheme="minorHAnsi" w:cstheme="minorHAnsi"/>
            <w:noProof/>
            <w:webHidden/>
          </w:rPr>
          <w:tab/>
        </w:r>
        <w:r w:rsidRPr="00AC68F9">
          <w:rPr>
            <w:rFonts w:asciiTheme="minorHAnsi" w:hAnsiTheme="minorHAnsi" w:cstheme="minorHAnsi"/>
            <w:noProof/>
            <w:webHidden/>
          </w:rPr>
          <w:fldChar w:fldCharType="begin"/>
        </w:r>
        <w:r w:rsidRPr="00AC68F9">
          <w:rPr>
            <w:rFonts w:asciiTheme="minorHAnsi" w:hAnsiTheme="minorHAnsi" w:cstheme="minorHAnsi"/>
            <w:noProof/>
            <w:webHidden/>
          </w:rPr>
          <w:instrText xml:space="preserve"> PAGEREF _Toc198712176 \h </w:instrText>
        </w:r>
        <w:r w:rsidRPr="00AC68F9">
          <w:rPr>
            <w:rFonts w:asciiTheme="minorHAnsi" w:hAnsiTheme="minorHAnsi" w:cstheme="minorHAnsi"/>
            <w:noProof/>
            <w:webHidden/>
          </w:rPr>
        </w:r>
        <w:r w:rsidRPr="00AC68F9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AC68F9">
          <w:rPr>
            <w:rFonts w:asciiTheme="minorHAnsi" w:hAnsiTheme="minorHAnsi" w:cstheme="minorHAnsi"/>
            <w:noProof/>
            <w:webHidden/>
          </w:rPr>
          <w:t>7</w:t>
        </w:r>
        <w:r w:rsidRPr="00AC68F9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0063FC9C" w14:textId="35A5FB13" w:rsidR="00E60AC7" w:rsidRPr="00AC68F9" w:rsidRDefault="00E60AC7">
      <w:pPr>
        <w:pStyle w:val="TOC2"/>
        <w:rPr>
          <w:rFonts w:asciiTheme="minorHAnsi" w:eastAsiaTheme="minorEastAsia" w:hAnsiTheme="minorHAnsi" w:cstheme="minorHAnsi"/>
          <w:noProof/>
          <w:kern w:val="2"/>
          <w:sz w:val="24"/>
          <w14:ligatures w14:val="standardContextual"/>
        </w:rPr>
      </w:pPr>
      <w:hyperlink w:anchor="_Toc198712177" w:history="1">
        <w:r w:rsidRPr="00AC68F9">
          <w:rPr>
            <w:rStyle w:val="Hyperlink"/>
            <w:rFonts w:asciiTheme="minorHAnsi" w:hAnsiTheme="minorHAnsi" w:cstheme="minorHAnsi"/>
            <w:noProof/>
          </w:rPr>
          <w:t>Dashboard (Filter Hidden)</w:t>
        </w:r>
        <w:r w:rsidRPr="00AC68F9">
          <w:rPr>
            <w:rFonts w:asciiTheme="minorHAnsi" w:hAnsiTheme="minorHAnsi" w:cstheme="minorHAnsi"/>
            <w:noProof/>
            <w:webHidden/>
          </w:rPr>
          <w:tab/>
        </w:r>
        <w:r w:rsidRPr="00AC68F9">
          <w:rPr>
            <w:rFonts w:asciiTheme="minorHAnsi" w:hAnsiTheme="minorHAnsi" w:cstheme="minorHAnsi"/>
            <w:noProof/>
            <w:webHidden/>
          </w:rPr>
          <w:fldChar w:fldCharType="begin"/>
        </w:r>
        <w:r w:rsidRPr="00AC68F9">
          <w:rPr>
            <w:rFonts w:asciiTheme="minorHAnsi" w:hAnsiTheme="minorHAnsi" w:cstheme="minorHAnsi"/>
            <w:noProof/>
            <w:webHidden/>
          </w:rPr>
          <w:instrText xml:space="preserve"> PAGEREF _Toc198712177 \h </w:instrText>
        </w:r>
        <w:r w:rsidRPr="00AC68F9">
          <w:rPr>
            <w:rFonts w:asciiTheme="minorHAnsi" w:hAnsiTheme="minorHAnsi" w:cstheme="minorHAnsi"/>
            <w:noProof/>
            <w:webHidden/>
          </w:rPr>
        </w:r>
        <w:r w:rsidRPr="00AC68F9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AC68F9">
          <w:rPr>
            <w:rFonts w:asciiTheme="minorHAnsi" w:hAnsiTheme="minorHAnsi" w:cstheme="minorHAnsi"/>
            <w:noProof/>
            <w:webHidden/>
          </w:rPr>
          <w:t>8</w:t>
        </w:r>
        <w:r w:rsidRPr="00AC68F9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16DEAE3D" w14:textId="14F74C7F" w:rsidR="00E60AC7" w:rsidRPr="00AC68F9" w:rsidRDefault="00E60AC7">
      <w:pPr>
        <w:pStyle w:val="TOC2"/>
        <w:rPr>
          <w:rFonts w:asciiTheme="minorHAnsi" w:eastAsiaTheme="minorEastAsia" w:hAnsiTheme="minorHAnsi" w:cstheme="minorHAnsi"/>
          <w:noProof/>
          <w:kern w:val="2"/>
          <w:sz w:val="24"/>
          <w14:ligatures w14:val="standardContextual"/>
        </w:rPr>
      </w:pPr>
      <w:hyperlink w:anchor="_Toc198712178" w:history="1">
        <w:r w:rsidRPr="00AC68F9">
          <w:rPr>
            <w:rStyle w:val="Hyperlink"/>
            <w:rFonts w:asciiTheme="minorHAnsi" w:hAnsiTheme="minorHAnsi" w:cstheme="minorHAnsi"/>
            <w:noProof/>
          </w:rPr>
          <w:t>Dashboard (Filter Visible)</w:t>
        </w:r>
        <w:r w:rsidRPr="00AC68F9">
          <w:rPr>
            <w:rFonts w:asciiTheme="minorHAnsi" w:hAnsiTheme="minorHAnsi" w:cstheme="minorHAnsi"/>
            <w:noProof/>
            <w:webHidden/>
          </w:rPr>
          <w:tab/>
        </w:r>
        <w:r w:rsidRPr="00AC68F9">
          <w:rPr>
            <w:rFonts w:asciiTheme="minorHAnsi" w:hAnsiTheme="minorHAnsi" w:cstheme="minorHAnsi"/>
            <w:noProof/>
            <w:webHidden/>
          </w:rPr>
          <w:fldChar w:fldCharType="begin"/>
        </w:r>
        <w:r w:rsidRPr="00AC68F9">
          <w:rPr>
            <w:rFonts w:asciiTheme="minorHAnsi" w:hAnsiTheme="minorHAnsi" w:cstheme="minorHAnsi"/>
            <w:noProof/>
            <w:webHidden/>
          </w:rPr>
          <w:instrText xml:space="preserve"> PAGEREF _Toc198712178 \h </w:instrText>
        </w:r>
        <w:r w:rsidRPr="00AC68F9">
          <w:rPr>
            <w:rFonts w:asciiTheme="minorHAnsi" w:hAnsiTheme="minorHAnsi" w:cstheme="minorHAnsi"/>
            <w:noProof/>
            <w:webHidden/>
          </w:rPr>
        </w:r>
        <w:r w:rsidRPr="00AC68F9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AC68F9">
          <w:rPr>
            <w:rFonts w:asciiTheme="minorHAnsi" w:hAnsiTheme="minorHAnsi" w:cstheme="minorHAnsi"/>
            <w:noProof/>
            <w:webHidden/>
          </w:rPr>
          <w:t>8</w:t>
        </w:r>
        <w:r w:rsidRPr="00AC68F9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77CF0B29" w14:textId="7E0C6C5C" w:rsidR="00E60AC7" w:rsidRPr="00AC68F9" w:rsidRDefault="00E60AC7">
      <w:pPr>
        <w:pStyle w:val="TOC2"/>
        <w:rPr>
          <w:rFonts w:asciiTheme="minorHAnsi" w:eastAsiaTheme="minorEastAsia" w:hAnsiTheme="minorHAnsi" w:cstheme="minorHAnsi"/>
          <w:noProof/>
          <w:kern w:val="2"/>
          <w:sz w:val="24"/>
          <w14:ligatures w14:val="standardContextual"/>
        </w:rPr>
      </w:pPr>
      <w:hyperlink w:anchor="_Toc198712179" w:history="1">
        <w:r w:rsidRPr="00AC68F9">
          <w:rPr>
            <w:rStyle w:val="Hyperlink"/>
            <w:rFonts w:asciiTheme="minorHAnsi" w:hAnsiTheme="minorHAnsi" w:cstheme="minorHAnsi"/>
            <w:noProof/>
          </w:rPr>
          <w:t>View Item</w:t>
        </w:r>
        <w:r w:rsidRPr="00AC68F9">
          <w:rPr>
            <w:rFonts w:asciiTheme="minorHAnsi" w:hAnsiTheme="minorHAnsi" w:cstheme="minorHAnsi"/>
            <w:noProof/>
            <w:webHidden/>
          </w:rPr>
          <w:tab/>
        </w:r>
        <w:r w:rsidRPr="00AC68F9">
          <w:rPr>
            <w:rFonts w:asciiTheme="minorHAnsi" w:hAnsiTheme="minorHAnsi" w:cstheme="minorHAnsi"/>
            <w:noProof/>
            <w:webHidden/>
          </w:rPr>
          <w:fldChar w:fldCharType="begin"/>
        </w:r>
        <w:r w:rsidRPr="00AC68F9">
          <w:rPr>
            <w:rFonts w:asciiTheme="minorHAnsi" w:hAnsiTheme="minorHAnsi" w:cstheme="minorHAnsi"/>
            <w:noProof/>
            <w:webHidden/>
          </w:rPr>
          <w:instrText xml:space="preserve"> PAGEREF _Toc198712179 \h </w:instrText>
        </w:r>
        <w:r w:rsidRPr="00AC68F9">
          <w:rPr>
            <w:rFonts w:asciiTheme="minorHAnsi" w:hAnsiTheme="minorHAnsi" w:cstheme="minorHAnsi"/>
            <w:noProof/>
            <w:webHidden/>
          </w:rPr>
        </w:r>
        <w:r w:rsidRPr="00AC68F9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AC68F9">
          <w:rPr>
            <w:rFonts w:asciiTheme="minorHAnsi" w:hAnsiTheme="minorHAnsi" w:cstheme="minorHAnsi"/>
            <w:noProof/>
            <w:webHidden/>
          </w:rPr>
          <w:t>9</w:t>
        </w:r>
        <w:r w:rsidRPr="00AC68F9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5CEC2A85" w14:textId="0E599749" w:rsidR="00E60AC7" w:rsidRPr="00AC68F9" w:rsidRDefault="00E60AC7">
      <w:pPr>
        <w:pStyle w:val="TOC2"/>
        <w:rPr>
          <w:rFonts w:asciiTheme="minorHAnsi" w:eastAsiaTheme="minorEastAsia" w:hAnsiTheme="minorHAnsi" w:cstheme="minorHAnsi"/>
          <w:noProof/>
          <w:kern w:val="2"/>
          <w:sz w:val="24"/>
          <w14:ligatures w14:val="standardContextual"/>
        </w:rPr>
      </w:pPr>
      <w:hyperlink w:anchor="_Toc198712180" w:history="1">
        <w:r w:rsidRPr="00AC68F9">
          <w:rPr>
            <w:rStyle w:val="Hyperlink"/>
            <w:rFonts w:asciiTheme="minorHAnsi" w:hAnsiTheme="minorHAnsi" w:cstheme="minorHAnsi"/>
            <w:noProof/>
          </w:rPr>
          <w:t>Edit Item</w:t>
        </w:r>
        <w:r w:rsidRPr="00AC68F9">
          <w:rPr>
            <w:rFonts w:asciiTheme="minorHAnsi" w:hAnsiTheme="minorHAnsi" w:cstheme="minorHAnsi"/>
            <w:noProof/>
            <w:webHidden/>
          </w:rPr>
          <w:tab/>
        </w:r>
        <w:r w:rsidRPr="00AC68F9">
          <w:rPr>
            <w:rFonts w:asciiTheme="minorHAnsi" w:hAnsiTheme="minorHAnsi" w:cstheme="minorHAnsi"/>
            <w:noProof/>
            <w:webHidden/>
          </w:rPr>
          <w:fldChar w:fldCharType="begin"/>
        </w:r>
        <w:r w:rsidRPr="00AC68F9">
          <w:rPr>
            <w:rFonts w:asciiTheme="minorHAnsi" w:hAnsiTheme="minorHAnsi" w:cstheme="minorHAnsi"/>
            <w:noProof/>
            <w:webHidden/>
          </w:rPr>
          <w:instrText xml:space="preserve"> PAGEREF _Toc198712180 \h </w:instrText>
        </w:r>
        <w:r w:rsidRPr="00AC68F9">
          <w:rPr>
            <w:rFonts w:asciiTheme="minorHAnsi" w:hAnsiTheme="minorHAnsi" w:cstheme="minorHAnsi"/>
            <w:noProof/>
            <w:webHidden/>
          </w:rPr>
        </w:r>
        <w:r w:rsidRPr="00AC68F9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AC68F9">
          <w:rPr>
            <w:rFonts w:asciiTheme="minorHAnsi" w:hAnsiTheme="minorHAnsi" w:cstheme="minorHAnsi"/>
            <w:noProof/>
            <w:webHidden/>
          </w:rPr>
          <w:t>9</w:t>
        </w:r>
        <w:r w:rsidRPr="00AC68F9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6B2821AE" w14:textId="3249394E" w:rsidR="00E60AC7" w:rsidRPr="00AC68F9" w:rsidRDefault="00E60AC7">
      <w:pPr>
        <w:pStyle w:val="TOC2"/>
        <w:rPr>
          <w:rFonts w:asciiTheme="minorHAnsi" w:eastAsiaTheme="minorEastAsia" w:hAnsiTheme="minorHAnsi" w:cstheme="minorHAnsi"/>
          <w:noProof/>
          <w:kern w:val="2"/>
          <w:sz w:val="24"/>
          <w14:ligatures w14:val="standardContextual"/>
        </w:rPr>
      </w:pPr>
      <w:hyperlink w:anchor="_Toc198712181" w:history="1">
        <w:r w:rsidRPr="00AC68F9">
          <w:rPr>
            <w:rStyle w:val="Hyperlink"/>
            <w:rFonts w:asciiTheme="minorHAnsi" w:hAnsiTheme="minorHAnsi" w:cstheme="minorHAnsi"/>
            <w:noProof/>
          </w:rPr>
          <w:t>Delete Item</w:t>
        </w:r>
        <w:r w:rsidRPr="00AC68F9">
          <w:rPr>
            <w:rFonts w:asciiTheme="minorHAnsi" w:hAnsiTheme="minorHAnsi" w:cstheme="minorHAnsi"/>
            <w:noProof/>
            <w:webHidden/>
          </w:rPr>
          <w:tab/>
        </w:r>
        <w:r w:rsidRPr="00AC68F9">
          <w:rPr>
            <w:rFonts w:asciiTheme="minorHAnsi" w:hAnsiTheme="minorHAnsi" w:cstheme="minorHAnsi"/>
            <w:noProof/>
            <w:webHidden/>
          </w:rPr>
          <w:fldChar w:fldCharType="begin"/>
        </w:r>
        <w:r w:rsidRPr="00AC68F9">
          <w:rPr>
            <w:rFonts w:asciiTheme="minorHAnsi" w:hAnsiTheme="minorHAnsi" w:cstheme="minorHAnsi"/>
            <w:noProof/>
            <w:webHidden/>
          </w:rPr>
          <w:instrText xml:space="preserve"> PAGEREF _Toc198712181 \h </w:instrText>
        </w:r>
        <w:r w:rsidRPr="00AC68F9">
          <w:rPr>
            <w:rFonts w:asciiTheme="minorHAnsi" w:hAnsiTheme="minorHAnsi" w:cstheme="minorHAnsi"/>
            <w:noProof/>
            <w:webHidden/>
          </w:rPr>
        </w:r>
        <w:r w:rsidRPr="00AC68F9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AC68F9">
          <w:rPr>
            <w:rFonts w:asciiTheme="minorHAnsi" w:hAnsiTheme="minorHAnsi" w:cstheme="minorHAnsi"/>
            <w:noProof/>
            <w:webHidden/>
          </w:rPr>
          <w:t>10</w:t>
        </w:r>
        <w:r w:rsidRPr="00AC68F9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7DA10997" w14:textId="7F128B40" w:rsidR="00E60AC7" w:rsidRPr="00AC68F9" w:rsidRDefault="00E60AC7">
      <w:pPr>
        <w:pStyle w:val="TOC2"/>
        <w:rPr>
          <w:rFonts w:asciiTheme="minorHAnsi" w:eastAsiaTheme="minorEastAsia" w:hAnsiTheme="minorHAnsi" w:cstheme="minorHAnsi"/>
          <w:noProof/>
          <w:kern w:val="2"/>
          <w:sz w:val="24"/>
          <w14:ligatures w14:val="standardContextual"/>
        </w:rPr>
      </w:pPr>
      <w:hyperlink w:anchor="_Toc198712182" w:history="1">
        <w:r w:rsidRPr="00AC68F9">
          <w:rPr>
            <w:rStyle w:val="Hyperlink"/>
            <w:rFonts w:asciiTheme="minorHAnsi" w:hAnsiTheme="minorHAnsi" w:cstheme="minorHAnsi"/>
            <w:noProof/>
          </w:rPr>
          <w:t>Add New Item</w:t>
        </w:r>
        <w:r w:rsidRPr="00AC68F9">
          <w:rPr>
            <w:rFonts w:asciiTheme="minorHAnsi" w:hAnsiTheme="minorHAnsi" w:cstheme="minorHAnsi"/>
            <w:noProof/>
            <w:webHidden/>
          </w:rPr>
          <w:tab/>
        </w:r>
        <w:r w:rsidRPr="00AC68F9">
          <w:rPr>
            <w:rFonts w:asciiTheme="minorHAnsi" w:hAnsiTheme="minorHAnsi" w:cstheme="minorHAnsi"/>
            <w:noProof/>
            <w:webHidden/>
          </w:rPr>
          <w:fldChar w:fldCharType="begin"/>
        </w:r>
        <w:r w:rsidRPr="00AC68F9">
          <w:rPr>
            <w:rFonts w:asciiTheme="minorHAnsi" w:hAnsiTheme="minorHAnsi" w:cstheme="minorHAnsi"/>
            <w:noProof/>
            <w:webHidden/>
          </w:rPr>
          <w:instrText xml:space="preserve"> PAGEREF _Toc198712182 \h </w:instrText>
        </w:r>
        <w:r w:rsidRPr="00AC68F9">
          <w:rPr>
            <w:rFonts w:asciiTheme="minorHAnsi" w:hAnsiTheme="minorHAnsi" w:cstheme="minorHAnsi"/>
            <w:noProof/>
            <w:webHidden/>
          </w:rPr>
        </w:r>
        <w:r w:rsidRPr="00AC68F9">
          <w:rPr>
            <w:rFonts w:asciiTheme="minorHAnsi" w:hAnsiTheme="minorHAnsi" w:cstheme="minorHAnsi"/>
            <w:noProof/>
            <w:webHidden/>
          </w:rPr>
          <w:fldChar w:fldCharType="separate"/>
        </w:r>
        <w:r w:rsidRPr="00AC68F9">
          <w:rPr>
            <w:rFonts w:asciiTheme="minorHAnsi" w:hAnsiTheme="minorHAnsi" w:cstheme="minorHAnsi"/>
            <w:noProof/>
            <w:webHidden/>
          </w:rPr>
          <w:t>10</w:t>
        </w:r>
        <w:r w:rsidRPr="00AC68F9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10DA132D" w14:textId="25F9EFF3" w:rsidR="00C91879" w:rsidRPr="00AC68F9" w:rsidRDefault="00C91879" w:rsidP="00766EC4">
      <w:pPr>
        <w:rPr>
          <w:rFonts w:cstheme="minorHAnsi"/>
        </w:rPr>
      </w:pPr>
      <w:r w:rsidRPr="00AC68F9">
        <w:rPr>
          <w:rFonts w:cstheme="minorHAnsi"/>
        </w:rPr>
        <w:fldChar w:fldCharType="end"/>
      </w:r>
    </w:p>
    <w:p w14:paraId="57AE571C" w14:textId="60849746" w:rsidR="00C91879" w:rsidRPr="00AC68F9" w:rsidRDefault="00317986" w:rsidP="00317986">
      <w:pPr>
        <w:rPr>
          <w:rFonts w:eastAsia="Times New Roman" w:cstheme="minorHAnsi"/>
          <w:sz w:val="20"/>
          <w:szCs w:val="24"/>
          <w:lang w:eastAsia="en-GB"/>
        </w:rPr>
      </w:pPr>
      <w:r w:rsidRPr="00AC68F9">
        <w:rPr>
          <w:rFonts w:cstheme="minorHAnsi"/>
        </w:rPr>
        <w:br w:type="page"/>
      </w:r>
    </w:p>
    <w:p w14:paraId="3BD52D3D" w14:textId="2FF4918F" w:rsidR="00C91879" w:rsidRPr="00AC68F9" w:rsidRDefault="002716AA" w:rsidP="002716AA">
      <w:pPr>
        <w:pStyle w:val="Heading1"/>
        <w:rPr>
          <w:rFonts w:asciiTheme="minorHAnsi" w:hAnsiTheme="minorHAnsi" w:cstheme="minorHAnsi"/>
        </w:rPr>
      </w:pPr>
      <w:bookmarkStart w:id="2" w:name="_Toc198712159"/>
      <w:r w:rsidRPr="00AC68F9">
        <w:rPr>
          <w:rFonts w:asciiTheme="minorHAnsi" w:hAnsiTheme="minorHAnsi" w:cstheme="minorHAnsi"/>
          <w:b w:val="0"/>
          <w:bCs w:val="0"/>
        </w:rPr>
        <w:lastRenderedPageBreak/>
        <w:t>1.</w:t>
      </w:r>
      <w:r w:rsidRPr="00AC68F9">
        <w:rPr>
          <w:rFonts w:asciiTheme="minorHAnsi" w:hAnsiTheme="minorHAnsi" w:cstheme="minorHAnsi"/>
        </w:rPr>
        <w:t xml:space="preserve"> </w:t>
      </w:r>
      <w:r w:rsidR="00766EC4" w:rsidRPr="00AC68F9">
        <w:rPr>
          <w:rFonts w:asciiTheme="minorHAnsi" w:hAnsiTheme="minorHAnsi" w:cstheme="minorHAnsi"/>
        </w:rPr>
        <w:t>Overview</w:t>
      </w:r>
      <w:bookmarkEnd w:id="2"/>
    </w:p>
    <w:p w14:paraId="031585D2" w14:textId="177C28EF" w:rsidR="00A34D47" w:rsidRPr="00AC68F9" w:rsidRDefault="00766EC4" w:rsidP="00766EC4">
      <w:pPr>
        <w:pStyle w:val="Heading2"/>
        <w:rPr>
          <w:rFonts w:asciiTheme="minorHAnsi" w:hAnsiTheme="minorHAnsi" w:cstheme="minorHAnsi"/>
        </w:rPr>
      </w:pPr>
      <w:bookmarkStart w:id="3" w:name="_Toc198712160"/>
      <w:r w:rsidRPr="00AC68F9">
        <w:rPr>
          <w:rFonts w:asciiTheme="minorHAnsi" w:hAnsiTheme="minorHAnsi" w:cstheme="minorHAnsi"/>
        </w:rPr>
        <w:t>Document Overview</w:t>
      </w:r>
      <w:bookmarkEnd w:id="3"/>
    </w:p>
    <w:p w14:paraId="742BAAAB" w14:textId="3E718C0F" w:rsidR="00766EC4" w:rsidRPr="00AC68F9" w:rsidRDefault="00FA45A1" w:rsidP="00232DB8">
      <w:pPr>
        <w:pStyle w:val="EDFBodyText"/>
      </w:pPr>
      <w:r w:rsidRPr="00AC68F9">
        <w:t>This docu</w:t>
      </w:r>
      <w:r w:rsidR="000231F8" w:rsidRPr="00AC68F9">
        <w:t xml:space="preserve">ment outlines the solution breakdown of the </w:t>
      </w:r>
      <w:r w:rsidR="2C720D5E" w:rsidRPr="00AC68F9">
        <w:t>*NAME REDACTED*</w:t>
      </w:r>
      <w:r w:rsidR="009121CE" w:rsidRPr="00AC68F9">
        <w:t xml:space="preserve"> </w:t>
      </w:r>
      <w:r w:rsidR="000231F8" w:rsidRPr="00AC68F9">
        <w:t>Power App</w:t>
      </w:r>
      <w:r w:rsidR="009121CE" w:rsidRPr="00AC68F9">
        <w:t>s App</w:t>
      </w:r>
      <w:r w:rsidR="000231F8" w:rsidRPr="00AC68F9">
        <w:t>, detailing all solution components.</w:t>
      </w:r>
    </w:p>
    <w:p w14:paraId="7BA087FF" w14:textId="4FCB31B8" w:rsidR="00766EC4" w:rsidRPr="00AC68F9" w:rsidRDefault="00766EC4" w:rsidP="00766EC4">
      <w:pPr>
        <w:pStyle w:val="Heading2"/>
        <w:rPr>
          <w:rFonts w:asciiTheme="minorHAnsi" w:hAnsiTheme="minorHAnsi" w:cstheme="minorHAnsi"/>
        </w:rPr>
      </w:pPr>
      <w:bookmarkStart w:id="4" w:name="_Toc198712161"/>
      <w:r w:rsidRPr="00AC68F9">
        <w:rPr>
          <w:rFonts w:asciiTheme="minorHAnsi" w:hAnsiTheme="minorHAnsi" w:cstheme="minorHAnsi"/>
        </w:rPr>
        <w:t>App Functionality Overview</w:t>
      </w:r>
      <w:bookmarkEnd w:id="4"/>
    </w:p>
    <w:p w14:paraId="7718121C" w14:textId="412D071C" w:rsidR="00F7358F" w:rsidRPr="00AC68F9" w:rsidRDefault="00F7358F" w:rsidP="00F7358F">
      <w:pPr>
        <w:rPr>
          <w:rFonts w:cstheme="minorHAnsi"/>
          <w:lang w:eastAsia="en-GB"/>
        </w:rPr>
      </w:pPr>
      <w:r w:rsidRPr="00AC68F9">
        <w:rPr>
          <w:rFonts w:cstheme="minorHAnsi"/>
          <w:lang w:eastAsia="en-GB"/>
        </w:rPr>
        <w:t xml:space="preserve">The </w:t>
      </w:r>
      <w:r w:rsidR="2C720D5E" w:rsidRPr="00AC68F9">
        <w:rPr>
          <w:rFonts w:cstheme="minorHAnsi"/>
          <w:lang w:eastAsia="en-GB"/>
        </w:rPr>
        <w:t>*NAME REDACTED*</w:t>
      </w:r>
      <w:r w:rsidRPr="00AC68F9">
        <w:rPr>
          <w:rFonts w:cstheme="minorHAnsi"/>
          <w:lang w:eastAsia="en-GB"/>
        </w:rPr>
        <w:t xml:space="preserve"> application</w:t>
      </w:r>
      <w:r w:rsidR="5936A62C" w:rsidRPr="00AC68F9">
        <w:rPr>
          <w:rFonts w:cstheme="minorHAnsi"/>
          <w:lang w:eastAsia="en-GB"/>
        </w:rPr>
        <w:t>s</w:t>
      </w:r>
      <w:r w:rsidRPr="00AC68F9">
        <w:rPr>
          <w:rFonts w:cstheme="minorHAnsi"/>
          <w:lang w:eastAsia="en-GB"/>
        </w:rPr>
        <w:t xml:space="preserve"> </w:t>
      </w:r>
      <w:r w:rsidR="3D680123" w:rsidRPr="00AC68F9">
        <w:rPr>
          <w:rFonts w:cstheme="minorHAnsi"/>
          <w:lang w:eastAsia="en-GB"/>
        </w:rPr>
        <w:t>are</w:t>
      </w:r>
      <w:r w:rsidRPr="00AC68F9">
        <w:rPr>
          <w:rFonts w:cstheme="minorHAnsi"/>
          <w:lang w:eastAsia="en-GB"/>
        </w:rPr>
        <w:t xml:space="preserve"> used to store all the data on contracts let with certain providers for resources </w:t>
      </w:r>
    </w:p>
    <w:p w14:paraId="6BD60453" w14:textId="7FF01BE3" w:rsidR="00DF1776" w:rsidRPr="00AC68F9" w:rsidRDefault="00DF1776" w:rsidP="72D9CEF0">
      <w:pPr>
        <w:rPr>
          <w:rFonts w:cstheme="minorHAnsi"/>
          <w:lang w:eastAsia="en-GB"/>
        </w:rPr>
      </w:pPr>
      <w:bookmarkStart w:id="5" w:name="PA"/>
    </w:p>
    <w:p w14:paraId="21A923A8" w14:textId="63863C51" w:rsidR="00766EC4" w:rsidRPr="00AC68F9" w:rsidRDefault="00766EC4" w:rsidP="00766EC4">
      <w:pPr>
        <w:pStyle w:val="Heading2"/>
        <w:rPr>
          <w:rFonts w:asciiTheme="minorHAnsi" w:hAnsiTheme="minorHAnsi" w:cstheme="minorHAnsi"/>
        </w:rPr>
      </w:pPr>
      <w:bookmarkStart w:id="6" w:name="_Toc198712162"/>
      <w:bookmarkEnd w:id="5"/>
      <w:r w:rsidRPr="00AC68F9">
        <w:rPr>
          <w:rFonts w:asciiTheme="minorHAnsi" w:hAnsiTheme="minorHAnsi" w:cstheme="minorHAnsi"/>
        </w:rPr>
        <w:t>Solution Architecture</w:t>
      </w:r>
      <w:bookmarkEnd w:id="6"/>
      <w:r w:rsidR="001B6C30" w:rsidRPr="00AC68F9">
        <w:rPr>
          <w:rFonts w:asciiTheme="minorHAnsi" w:hAnsiTheme="minorHAnsi" w:cstheme="minorHAnsi"/>
        </w:rPr>
        <w:t xml:space="preserve"> </w:t>
      </w:r>
    </w:p>
    <w:p w14:paraId="09EEFA2C" w14:textId="77777777" w:rsidR="005A37D1" w:rsidRPr="00AC68F9" w:rsidRDefault="005A37D1" w:rsidP="005A37D1">
      <w:pPr>
        <w:rPr>
          <w:rFonts w:cstheme="minorHAnsi"/>
          <w:lang w:eastAsia="en-GB"/>
        </w:rPr>
      </w:pPr>
    </w:p>
    <w:p w14:paraId="2679C2BA" w14:textId="5B76419B" w:rsidR="00640BE8" w:rsidRPr="00AC68F9" w:rsidRDefault="009121CE" w:rsidP="005A37D1">
      <w:pPr>
        <w:rPr>
          <w:rFonts w:cstheme="minorHAnsi"/>
          <w:lang w:eastAsia="en-GB"/>
        </w:rPr>
      </w:pPr>
      <w:r w:rsidRPr="00AC68F9">
        <w:rPr>
          <w:rFonts w:cstheme="minorHAnsi"/>
          <w:noProof/>
        </w:rPr>
        <w:t xml:space="preserve">The solution </w:t>
      </w:r>
      <w:r w:rsidR="0007428D" w:rsidRPr="00AC68F9">
        <w:rPr>
          <w:rFonts w:cstheme="minorHAnsi"/>
          <w:noProof/>
        </w:rPr>
        <w:t>utilizes</w:t>
      </w:r>
      <w:r w:rsidR="00DF1776" w:rsidRPr="00AC68F9">
        <w:rPr>
          <w:rFonts w:cstheme="minorHAnsi"/>
          <w:noProof/>
        </w:rPr>
        <w:t xml:space="preserve"> SharePoint</w:t>
      </w:r>
      <w:r w:rsidR="28934DFA" w:rsidRPr="00AC68F9">
        <w:rPr>
          <w:rFonts w:cstheme="minorHAnsi"/>
          <w:noProof/>
        </w:rPr>
        <w:t xml:space="preserve"> as its primary data source</w:t>
      </w:r>
      <w:r w:rsidR="13E3EC50" w:rsidRPr="00AC68F9">
        <w:rPr>
          <w:rFonts w:cstheme="minorHAnsi"/>
          <w:noProof/>
        </w:rPr>
        <w:t>, with</w:t>
      </w:r>
      <w:r w:rsidR="001607CB" w:rsidRPr="00AC68F9">
        <w:rPr>
          <w:rFonts w:cstheme="minorHAnsi"/>
          <w:noProof/>
        </w:rPr>
        <w:t xml:space="preserve"> 1</w:t>
      </w:r>
      <w:r w:rsidR="00DF1776" w:rsidRPr="00AC68F9">
        <w:rPr>
          <w:rFonts w:cstheme="minorHAnsi"/>
          <w:noProof/>
        </w:rPr>
        <w:t>0</w:t>
      </w:r>
      <w:r w:rsidRPr="00AC68F9">
        <w:rPr>
          <w:rFonts w:cstheme="minorHAnsi"/>
          <w:noProof/>
        </w:rPr>
        <w:t xml:space="preserve"> SharePoint list</w:t>
      </w:r>
      <w:r w:rsidR="001607CB" w:rsidRPr="00AC68F9">
        <w:rPr>
          <w:rFonts w:cstheme="minorHAnsi"/>
          <w:noProof/>
        </w:rPr>
        <w:t xml:space="preserve">s, </w:t>
      </w:r>
      <w:r w:rsidR="0007428D" w:rsidRPr="00AC68F9">
        <w:rPr>
          <w:rFonts w:cstheme="minorHAnsi"/>
          <w:noProof/>
        </w:rPr>
        <w:t xml:space="preserve">7 of which are </w:t>
      </w:r>
      <w:r w:rsidR="0064329B" w:rsidRPr="00AC68F9">
        <w:rPr>
          <w:rFonts w:cstheme="minorHAnsi"/>
          <w:noProof/>
        </w:rPr>
        <w:t xml:space="preserve">accessed and modified directly through the </w:t>
      </w:r>
      <w:r w:rsidR="00C70362" w:rsidRPr="00AC68F9">
        <w:rPr>
          <w:rFonts w:cstheme="minorHAnsi"/>
          <w:noProof/>
        </w:rPr>
        <w:t>Canvas Application called “</w:t>
      </w:r>
      <w:r w:rsidR="711245E2" w:rsidRPr="00AC68F9">
        <w:rPr>
          <w:rFonts w:cstheme="minorHAnsi"/>
          <w:noProof/>
        </w:rPr>
        <w:t>WM Reply Example Project”</w:t>
      </w:r>
      <w:r w:rsidR="00924EAC" w:rsidRPr="00AC68F9">
        <w:rPr>
          <w:rFonts w:cstheme="minorHAnsi"/>
          <w:noProof/>
        </w:rPr>
        <w:t xml:space="preserve">. </w:t>
      </w:r>
    </w:p>
    <w:p w14:paraId="10687EAE" w14:textId="2DC3544C" w:rsidR="005A37D1" w:rsidRPr="00AC68F9" w:rsidRDefault="005A37D1" w:rsidP="005A37D1">
      <w:pPr>
        <w:rPr>
          <w:rFonts w:cstheme="minorHAnsi"/>
          <w:lang w:eastAsia="en-GB"/>
        </w:rPr>
      </w:pPr>
    </w:p>
    <w:p w14:paraId="337CBFB8" w14:textId="47611455" w:rsidR="00317986" w:rsidRPr="00AC68F9" w:rsidRDefault="42C873F0">
      <w:pPr>
        <w:rPr>
          <w:rFonts w:cstheme="minorHAnsi"/>
        </w:rPr>
      </w:pPr>
      <w:r w:rsidRPr="00AC68F9">
        <w:rPr>
          <w:rFonts w:cstheme="minorHAnsi"/>
          <w:noProof/>
        </w:rPr>
        <w:drawing>
          <wp:inline distT="0" distB="0" distL="0" distR="0" wp14:anchorId="58484CB4" wp14:editId="36E7AC3C">
            <wp:extent cx="6696075" cy="3752850"/>
            <wp:effectExtent l="0" t="0" r="0" b="0"/>
            <wp:docPr id="8166782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7825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51C1" w14:textId="33AC1D44" w:rsidR="00766EC4" w:rsidRPr="00AC68F9" w:rsidRDefault="00766EC4" w:rsidP="00766EC4">
      <w:pPr>
        <w:pStyle w:val="Heading2"/>
        <w:rPr>
          <w:rFonts w:asciiTheme="minorHAnsi" w:hAnsiTheme="minorHAnsi" w:cstheme="minorHAnsi"/>
        </w:rPr>
      </w:pPr>
      <w:bookmarkStart w:id="7" w:name="_Toc198712163"/>
      <w:r w:rsidRPr="00AC68F9">
        <w:rPr>
          <w:rFonts w:asciiTheme="minorHAnsi" w:hAnsiTheme="minorHAnsi" w:cstheme="minorHAnsi"/>
        </w:rPr>
        <w:t>Access</w:t>
      </w:r>
      <w:bookmarkEnd w:id="7"/>
    </w:p>
    <w:p w14:paraId="236EB538" w14:textId="7C632256" w:rsidR="0053764D" w:rsidRPr="00AC68F9" w:rsidRDefault="00960E97" w:rsidP="00AF28C8">
      <w:pPr>
        <w:rPr>
          <w:rFonts w:cstheme="minorHAnsi"/>
          <w:szCs w:val="20"/>
        </w:rPr>
      </w:pPr>
      <w:r w:rsidRPr="00AC68F9">
        <w:rPr>
          <w:rFonts w:cstheme="minorHAnsi"/>
          <w:szCs w:val="20"/>
        </w:rPr>
        <w:t>Users</w:t>
      </w:r>
      <w:r w:rsidR="009121CE" w:rsidRPr="00AC68F9">
        <w:rPr>
          <w:rFonts w:cstheme="minorHAnsi"/>
          <w:szCs w:val="20"/>
        </w:rPr>
        <w:t xml:space="preserve"> </w:t>
      </w:r>
      <w:r w:rsidRPr="00AC68F9">
        <w:rPr>
          <w:rFonts w:cstheme="minorHAnsi"/>
          <w:szCs w:val="20"/>
        </w:rPr>
        <w:t xml:space="preserve">are </w:t>
      </w:r>
      <w:r w:rsidR="005D699D" w:rsidRPr="00AC68F9">
        <w:rPr>
          <w:rFonts w:cstheme="minorHAnsi"/>
          <w:szCs w:val="20"/>
        </w:rPr>
        <w:t xml:space="preserve">either individually </w:t>
      </w:r>
      <w:r w:rsidRPr="00AC68F9">
        <w:rPr>
          <w:rFonts w:cstheme="minorHAnsi"/>
          <w:szCs w:val="20"/>
        </w:rPr>
        <w:t xml:space="preserve">added to SharePoint </w:t>
      </w:r>
      <w:r w:rsidR="009121CE" w:rsidRPr="00AC68F9">
        <w:rPr>
          <w:rFonts w:cstheme="minorHAnsi"/>
          <w:szCs w:val="20"/>
        </w:rPr>
        <w:t>site Owners Group</w:t>
      </w:r>
      <w:r w:rsidR="005D699D" w:rsidRPr="00AC68F9">
        <w:rPr>
          <w:rFonts w:cstheme="minorHAnsi"/>
          <w:szCs w:val="20"/>
        </w:rPr>
        <w:t xml:space="preserve"> or the</w:t>
      </w:r>
      <w:r w:rsidR="00307644" w:rsidRPr="00AC68F9">
        <w:rPr>
          <w:rFonts w:cstheme="minorHAnsi"/>
          <w:szCs w:val="20"/>
        </w:rPr>
        <w:t xml:space="preserve"> following</w:t>
      </w:r>
      <w:r w:rsidR="005D699D" w:rsidRPr="00AC68F9">
        <w:rPr>
          <w:rFonts w:cstheme="minorHAnsi"/>
          <w:szCs w:val="20"/>
        </w:rPr>
        <w:t xml:space="preserve"> </w:t>
      </w:r>
      <w:r w:rsidR="00307644" w:rsidRPr="00AC68F9">
        <w:rPr>
          <w:rFonts w:cstheme="minorHAnsi"/>
          <w:szCs w:val="20"/>
        </w:rPr>
        <w:t>groups:</w:t>
      </w:r>
      <w:r w:rsidR="002815F1" w:rsidRPr="00AC68F9">
        <w:rPr>
          <w:rFonts w:cstheme="minorHAnsi"/>
          <w:szCs w:val="20"/>
        </w:rPr>
        <w:t xml:space="preserve"> </w:t>
      </w:r>
    </w:p>
    <w:p w14:paraId="2CB25272" w14:textId="77777777" w:rsidR="00307644" w:rsidRPr="00AC68F9" w:rsidRDefault="00307644" w:rsidP="00AF28C8">
      <w:pPr>
        <w:rPr>
          <w:rFonts w:cstheme="minorHAnsi"/>
          <w:szCs w:val="20"/>
        </w:rPr>
      </w:pPr>
    </w:p>
    <w:p w14:paraId="63DE9448" w14:textId="0D9F46C9" w:rsidR="0026780B" w:rsidRPr="00AC68F9" w:rsidRDefault="11C5D5F4" w:rsidP="0026780B">
      <w:pPr>
        <w:rPr>
          <w:rFonts w:cstheme="minorHAnsi"/>
          <w:b/>
        </w:rPr>
      </w:pPr>
      <w:r w:rsidRPr="00AC68F9">
        <w:rPr>
          <w:rFonts w:cstheme="minorHAnsi"/>
          <w:b/>
          <w:bCs/>
        </w:rPr>
        <w:t>SharePoint Site Name</w:t>
      </w:r>
    </w:p>
    <w:p w14:paraId="6CEB74E1" w14:textId="77777777" w:rsidR="0026780B" w:rsidRPr="00AC68F9" w:rsidRDefault="0026780B" w:rsidP="00232DB8">
      <w:pPr>
        <w:pStyle w:val="EDFBodyText"/>
      </w:pPr>
    </w:p>
    <w:tbl>
      <w:tblPr>
        <w:tblW w:w="102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6"/>
        <w:gridCol w:w="7574"/>
      </w:tblGrid>
      <w:tr w:rsidR="0026780B" w:rsidRPr="00AC68F9" w14:paraId="427E1E33" w14:textId="77777777" w:rsidTr="2DABDF5F">
        <w:trPr>
          <w:trHeight w:val="300"/>
        </w:trPr>
        <w:tc>
          <w:tcPr>
            <w:tcW w:w="2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EFDD11" w14:textId="77777777" w:rsidR="0026780B" w:rsidRPr="00AC68F9" w:rsidRDefault="0026780B" w:rsidP="00917DA5">
            <w:pPr>
              <w:textAlignment w:val="baseline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AC68F9">
              <w:rPr>
                <w:rFonts w:eastAsia="Times New Roman" w:cstheme="minorHAnsi"/>
                <w:sz w:val="20"/>
                <w:szCs w:val="20"/>
                <w:lang w:eastAsia="en-GB"/>
              </w:rPr>
              <w:lastRenderedPageBreak/>
              <w:t>Development SharePoint Groups </w:t>
            </w:r>
          </w:p>
        </w:tc>
        <w:tc>
          <w:tcPr>
            <w:tcW w:w="7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009C6F" w14:textId="748A0A72" w:rsidR="0026780B" w:rsidRPr="00AC68F9" w:rsidRDefault="2A02FE14" w:rsidP="13FD1739">
            <w:pPr>
              <w:spacing w:line="259" w:lineRule="auto"/>
              <w:rPr>
                <w:rFonts w:cstheme="minorHAnsi"/>
              </w:rPr>
            </w:pPr>
            <w:r w:rsidRPr="00AC68F9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*SharePoint Site </w:t>
            </w:r>
            <w:proofErr w:type="spellStart"/>
            <w:r w:rsidRPr="00AC68F9">
              <w:rPr>
                <w:rFonts w:eastAsia="Times New Roman" w:cstheme="minorHAnsi"/>
                <w:sz w:val="24"/>
                <w:szCs w:val="24"/>
                <w:lang w:eastAsia="en-GB"/>
              </w:rPr>
              <w:t>LinkRedacted</w:t>
            </w:r>
            <w:proofErr w:type="spellEnd"/>
            <w:r w:rsidRPr="00AC68F9">
              <w:rPr>
                <w:rFonts w:eastAsia="Times New Roman" w:cstheme="minorHAnsi"/>
                <w:sz w:val="24"/>
                <w:szCs w:val="24"/>
                <w:lang w:eastAsia="en-GB"/>
              </w:rPr>
              <w:t>*</w:t>
            </w:r>
          </w:p>
        </w:tc>
      </w:tr>
      <w:tr w:rsidR="0026780B" w:rsidRPr="00AC68F9" w14:paraId="442C1AE9" w14:textId="77777777" w:rsidTr="2DABDF5F">
        <w:trPr>
          <w:trHeight w:val="596"/>
        </w:trPr>
        <w:tc>
          <w:tcPr>
            <w:tcW w:w="2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595620" w14:textId="77777777" w:rsidR="0026780B" w:rsidRPr="00AC68F9" w:rsidRDefault="0026780B" w:rsidP="00917DA5">
            <w:pPr>
              <w:textAlignment w:val="baseline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AC68F9">
              <w:rPr>
                <w:rFonts w:eastAsia="Times New Roman" w:cstheme="minorHAnsi"/>
                <w:sz w:val="20"/>
                <w:szCs w:val="20"/>
                <w:lang w:eastAsia="en-GB"/>
              </w:rPr>
              <w:t>Test SharePoint Groups </w:t>
            </w:r>
          </w:p>
          <w:p w14:paraId="2D4A1465" w14:textId="77777777" w:rsidR="0026780B" w:rsidRPr="00AC68F9" w:rsidRDefault="0026780B" w:rsidP="00917DA5">
            <w:pPr>
              <w:textAlignment w:val="baseline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AC68F9">
              <w:rPr>
                <w:rFonts w:eastAsia="Times New Roman" w:cstheme="minorHAnsi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7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2A8C8" w14:textId="748A0A72" w:rsidR="0026780B" w:rsidRPr="00AC68F9" w:rsidRDefault="22B39656" w:rsidP="13FD1739">
            <w:pPr>
              <w:spacing w:line="259" w:lineRule="auto"/>
              <w:rPr>
                <w:rFonts w:cstheme="minorHAnsi"/>
              </w:rPr>
            </w:pPr>
            <w:r w:rsidRPr="00AC68F9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*SharePoint Site </w:t>
            </w:r>
            <w:proofErr w:type="spellStart"/>
            <w:r w:rsidRPr="00AC68F9">
              <w:rPr>
                <w:rFonts w:eastAsia="Times New Roman" w:cstheme="minorHAnsi"/>
                <w:sz w:val="24"/>
                <w:szCs w:val="24"/>
                <w:lang w:eastAsia="en-GB"/>
              </w:rPr>
              <w:t>LinkRedacted</w:t>
            </w:r>
            <w:proofErr w:type="spellEnd"/>
            <w:r w:rsidRPr="00AC68F9">
              <w:rPr>
                <w:rFonts w:eastAsia="Times New Roman" w:cstheme="minorHAnsi"/>
                <w:sz w:val="24"/>
                <w:szCs w:val="24"/>
                <w:lang w:eastAsia="en-GB"/>
              </w:rPr>
              <w:t>*</w:t>
            </w:r>
          </w:p>
          <w:p w14:paraId="0DFD2975" w14:textId="34E50C16" w:rsidR="0026780B" w:rsidRPr="00AC68F9" w:rsidRDefault="0026780B" w:rsidP="00917DA5">
            <w:pPr>
              <w:textAlignment w:val="baseline"/>
              <w:rPr>
                <w:rFonts w:eastAsia="Times New Roman" w:cstheme="minorHAnsi"/>
                <w:sz w:val="20"/>
                <w:szCs w:val="20"/>
                <w:lang w:eastAsia="en-GB"/>
              </w:rPr>
            </w:pPr>
          </w:p>
        </w:tc>
      </w:tr>
      <w:tr w:rsidR="0026780B" w:rsidRPr="00AC68F9" w14:paraId="0C899815" w14:textId="77777777" w:rsidTr="2DABDF5F">
        <w:trPr>
          <w:trHeight w:val="300"/>
        </w:trPr>
        <w:tc>
          <w:tcPr>
            <w:tcW w:w="2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113954" w14:textId="77777777" w:rsidR="0026780B" w:rsidRPr="00AC68F9" w:rsidRDefault="0026780B" w:rsidP="00917DA5">
            <w:pPr>
              <w:textAlignment w:val="baseline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AC68F9">
              <w:rPr>
                <w:rFonts w:eastAsia="Times New Roman" w:cstheme="minorHAnsi"/>
                <w:sz w:val="20"/>
                <w:szCs w:val="20"/>
                <w:lang w:eastAsia="en-GB"/>
              </w:rPr>
              <w:t>Production SharePoint Groups </w:t>
            </w:r>
          </w:p>
        </w:tc>
        <w:tc>
          <w:tcPr>
            <w:tcW w:w="7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C014AE" w14:textId="125863E9" w:rsidR="0026780B" w:rsidRPr="00AC68F9" w:rsidRDefault="0026780B" w:rsidP="13FD1739">
            <w:pPr>
              <w:spacing w:line="259" w:lineRule="auto"/>
              <w:textAlignment w:val="baseline"/>
              <w:rPr>
                <w:rFonts w:cstheme="minorHAnsi"/>
              </w:rPr>
            </w:pPr>
            <w:r w:rsidRPr="00AC68F9">
              <w:rPr>
                <w:rFonts w:cstheme="minorHAnsi"/>
              </w:rPr>
              <w:t xml:space="preserve"> </w:t>
            </w:r>
            <w:r w:rsidR="77917958" w:rsidRPr="00AC68F9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*SharePoint Site </w:t>
            </w:r>
            <w:proofErr w:type="spellStart"/>
            <w:r w:rsidR="77917958" w:rsidRPr="00AC68F9">
              <w:rPr>
                <w:rFonts w:eastAsia="Times New Roman" w:cstheme="minorHAnsi"/>
                <w:sz w:val="24"/>
                <w:szCs w:val="24"/>
                <w:lang w:eastAsia="en-GB"/>
              </w:rPr>
              <w:t>LinkRedacted</w:t>
            </w:r>
            <w:proofErr w:type="spellEnd"/>
            <w:r w:rsidR="77917958" w:rsidRPr="00AC68F9">
              <w:rPr>
                <w:rFonts w:eastAsia="Times New Roman" w:cstheme="minorHAnsi"/>
                <w:sz w:val="24"/>
                <w:szCs w:val="24"/>
                <w:lang w:eastAsia="en-GB"/>
              </w:rPr>
              <w:t>*</w:t>
            </w:r>
          </w:p>
          <w:p w14:paraId="0ED13FCF" w14:textId="08197413" w:rsidR="0026780B" w:rsidRPr="00AC68F9" w:rsidRDefault="0026780B" w:rsidP="00917DA5">
            <w:pPr>
              <w:textAlignment w:val="baseline"/>
              <w:rPr>
                <w:rFonts w:cstheme="minorHAnsi"/>
              </w:rPr>
            </w:pPr>
          </w:p>
        </w:tc>
      </w:tr>
    </w:tbl>
    <w:p w14:paraId="58057176" w14:textId="77777777" w:rsidR="0026780B" w:rsidRPr="00AC68F9" w:rsidRDefault="0026780B" w:rsidP="00AF28C8">
      <w:pPr>
        <w:rPr>
          <w:rFonts w:cstheme="minorHAnsi"/>
          <w:b/>
          <w:bCs/>
          <w:szCs w:val="20"/>
        </w:rPr>
      </w:pPr>
    </w:p>
    <w:p w14:paraId="4E9E9395" w14:textId="77777777" w:rsidR="006C3D44" w:rsidRPr="00AC68F9" w:rsidRDefault="006C3D44" w:rsidP="00960E97">
      <w:pPr>
        <w:textAlignment w:val="baseline"/>
        <w:rPr>
          <w:rFonts w:eastAsia="Times New Roman" w:cstheme="minorHAnsi"/>
          <w:sz w:val="20"/>
          <w:szCs w:val="20"/>
          <w:lang w:eastAsia="en-GB"/>
        </w:rPr>
      </w:pPr>
    </w:p>
    <w:p w14:paraId="46153772" w14:textId="583D327A" w:rsidR="00114094" w:rsidRPr="00AC68F9" w:rsidRDefault="00960E97" w:rsidP="00960E97">
      <w:pPr>
        <w:textAlignment w:val="baseline"/>
        <w:rPr>
          <w:rFonts w:eastAsia="Times New Roman" w:cstheme="minorHAnsi"/>
          <w:sz w:val="18"/>
          <w:szCs w:val="18"/>
          <w:lang w:eastAsia="en-GB"/>
        </w:rPr>
      </w:pPr>
      <w:r w:rsidRPr="00AC68F9">
        <w:rPr>
          <w:rFonts w:eastAsia="Times New Roman" w:cstheme="minorHAnsi"/>
          <w:sz w:val="20"/>
          <w:szCs w:val="20"/>
          <w:lang w:eastAsia="en-GB"/>
        </w:rPr>
        <w:t>The app is shared with the following groups:  </w:t>
      </w:r>
    </w:p>
    <w:p w14:paraId="2918C86B" w14:textId="77777777" w:rsidR="00960E97" w:rsidRPr="00AC68F9" w:rsidRDefault="00960E97" w:rsidP="00960E97">
      <w:pPr>
        <w:textAlignment w:val="baseline"/>
        <w:rPr>
          <w:rFonts w:eastAsia="Times New Roman" w:cstheme="minorHAnsi"/>
          <w:sz w:val="18"/>
          <w:szCs w:val="18"/>
          <w:lang w:eastAsia="en-GB"/>
        </w:rPr>
      </w:pPr>
    </w:p>
    <w:p w14:paraId="3CD0CFA4" w14:textId="53DFFE05" w:rsidR="001B6C30" w:rsidRPr="00AC68F9" w:rsidRDefault="001C7365" w:rsidP="001C7365">
      <w:pPr>
        <w:rPr>
          <w:rFonts w:cstheme="minorHAnsi"/>
          <w:sz w:val="20"/>
          <w:szCs w:val="20"/>
        </w:rPr>
      </w:pPr>
      <w:r w:rsidRPr="00AC68F9">
        <w:rPr>
          <w:rFonts w:cstheme="minorHAnsi"/>
          <w:sz w:val="20"/>
          <w:szCs w:val="20"/>
        </w:rPr>
        <w:t xml:space="preserve">For </w:t>
      </w:r>
      <w:proofErr w:type="gramStart"/>
      <w:r w:rsidRPr="00AC68F9">
        <w:rPr>
          <w:rFonts w:cstheme="minorHAnsi"/>
          <w:sz w:val="20"/>
          <w:szCs w:val="20"/>
        </w:rPr>
        <w:t>Non-Production</w:t>
      </w:r>
      <w:proofErr w:type="gramEnd"/>
      <w:r w:rsidRPr="00AC68F9">
        <w:rPr>
          <w:rFonts w:cstheme="minorHAnsi"/>
          <w:sz w:val="20"/>
          <w:szCs w:val="20"/>
        </w:rPr>
        <w:t xml:space="preserve"> environment of Power app:</w:t>
      </w:r>
    </w:p>
    <w:p w14:paraId="3930DFEB" w14:textId="77777777" w:rsidR="00CA2C1F" w:rsidRPr="00AC68F9" w:rsidRDefault="00CA2C1F" w:rsidP="001C7365">
      <w:pPr>
        <w:rPr>
          <w:rFonts w:cstheme="minorHAnsi"/>
          <w:sz w:val="20"/>
          <w:szCs w:val="20"/>
        </w:rPr>
      </w:pPr>
    </w:p>
    <w:p w14:paraId="7A2A57C3" w14:textId="51A8A03D" w:rsidR="00CA2C1F" w:rsidRPr="00AC68F9" w:rsidRDefault="0024097D" w:rsidP="001C7365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*App Name Redacted*</w:t>
      </w:r>
      <w:r w:rsidR="00EC1060" w:rsidRPr="00AC68F9">
        <w:rPr>
          <w:rFonts w:cstheme="minorHAnsi"/>
          <w:b/>
          <w:bCs/>
          <w:sz w:val="20"/>
          <w:szCs w:val="20"/>
        </w:rPr>
        <w:t xml:space="preserve"> Database</w:t>
      </w:r>
    </w:p>
    <w:p w14:paraId="0E609774" w14:textId="77777777" w:rsidR="008C3AF9" w:rsidRPr="00AC68F9" w:rsidRDefault="008C3AF9" w:rsidP="001C7365">
      <w:pPr>
        <w:rPr>
          <w:rFonts w:cstheme="minorHAnsi"/>
          <w:sz w:val="20"/>
          <w:szCs w:val="20"/>
        </w:rPr>
      </w:pPr>
    </w:p>
    <w:p w14:paraId="170D7A32" w14:textId="77777777" w:rsidR="001C7365" w:rsidRPr="00AC68F9" w:rsidRDefault="001C7365" w:rsidP="001C7365">
      <w:pPr>
        <w:rPr>
          <w:rFonts w:cstheme="minorHAnsi"/>
          <w:sz w:val="20"/>
          <w:szCs w:val="20"/>
        </w:rPr>
      </w:pPr>
      <w:r w:rsidRPr="00AC68F9">
        <w:rPr>
          <w:rFonts w:cstheme="minorHAnsi"/>
          <w:sz w:val="20"/>
          <w:szCs w:val="20"/>
        </w:rPr>
        <w:t>User needs to be added as member in following Entra Groups.</w:t>
      </w:r>
    </w:p>
    <w:p w14:paraId="394B9A75" w14:textId="54077506" w:rsidR="00D36977" w:rsidRPr="00AC68F9" w:rsidRDefault="0968AB1E" w:rsidP="00D36977">
      <w:pPr>
        <w:pStyle w:val="ListParagraph"/>
        <w:numPr>
          <w:ilvl w:val="0"/>
          <w:numId w:val="14"/>
        </w:numPr>
        <w:rPr>
          <w:rFonts w:cstheme="minorHAnsi"/>
          <w:sz w:val="20"/>
          <w:szCs w:val="20"/>
        </w:rPr>
      </w:pPr>
      <w:r w:rsidRPr="00AC68F9">
        <w:rPr>
          <w:rFonts w:cstheme="minorHAnsi"/>
          <w:sz w:val="20"/>
          <w:szCs w:val="20"/>
        </w:rPr>
        <w:t>*App Name Redacted*</w:t>
      </w:r>
      <w:r w:rsidR="00D36977" w:rsidRPr="00AC68F9">
        <w:rPr>
          <w:rFonts w:cstheme="minorHAnsi"/>
          <w:sz w:val="20"/>
          <w:szCs w:val="20"/>
        </w:rPr>
        <w:t>-Owners</w:t>
      </w:r>
    </w:p>
    <w:p w14:paraId="18DEACE5" w14:textId="06EE8549" w:rsidR="00BA747C" w:rsidRPr="00AC68F9" w:rsidRDefault="2FC19482" w:rsidP="001C7365">
      <w:pPr>
        <w:pStyle w:val="ListParagraph"/>
        <w:numPr>
          <w:ilvl w:val="0"/>
          <w:numId w:val="14"/>
        </w:numPr>
        <w:rPr>
          <w:rFonts w:cstheme="minorHAnsi"/>
          <w:sz w:val="20"/>
          <w:szCs w:val="20"/>
        </w:rPr>
      </w:pPr>
      <w:r w:rsidRPr="00AC68F9">
        <w:rPr>
          <w:rFonts w:cstheme="minorHAnsi"/>
          <w:sz w:val="20"/>
          <w:szCs w:val="20"/>
        </w:rPr>
        <w:t>*App Name Redacted*-</w:t>
      </w:r>
      <w:r w:rsidR="00D36977" w:rsidRPr="00AC68F9">
        <w:rPr>
          <w:rFonts w:cstheme="minorHAnsi"/>
          <w:sz w:val="20"/>
          <w:szCs w:val="20"/>
        </w:rPr>
        <w:t>Users</w:t>
      </w:r>
    </w:p>
    <w:p w14:paraId="225EC353" w14:textId="77777777" w:rsidR="001C7365" w:rsidRPr="00AC68F9" w:rsidRDefault="001C7365" w:rsidP="001C7365">
      <w:pPr>
        <w:rPr>
          <w:rFonts w:cstheme="minorHAnsi"/>
          <w:b/>
          <w:bCs/>
          <w:sz w:val="20"/>
          <w:szCs w:val="20"/>
        </w:rPr>
      </w:pPr>
      <w:r w:rsidRPr="00AC68F9">
        <w:rPr>
          <w:rFonts w:cstheme="minorHAnsi"/>
          <w:sz w:val="20"/>
          <w:szCs w:val="20"/>
        </w:rPr>
        <w:t>For Production environment of Power app</w:t>
      </w:r>
      <w:r w:rsidRPr="00AC68F9">
        <w:rPr>
          <w:rFonts w:cstheme="minorHAnsi"/>
          <w:b/>
          <w:bCs/>
          <w:sz w:val="20"/>
          <w:szCs w:val="20"/>
        </w:rPr>
        <w:t>:</w:t>
      </w:r>
    </w:p>
    <w:p w14:paraId="32477E24" w14:textId="77777777" w:rsidR="00CA2C1F" w:rsidRPr="00AC68F9" w:rsidRDefault="00CA2C1F" w:rsidP="001C7365">
      <w:pPr>
        <w:rPr>
          <w:rFonts w:cstheme="minorHAnsi"/>
          <w:b/>
          <w:bCs/>
          <w:sz w:val="20"/>
          <w:szCs w:val="20"/>
        </w:rPr>
      </w:pPr>
    </w:p>
    <w:p w14:paraId="379A3405" w14:textId="31CA703F" w:rsidR="00CA2C1F" w:rsidRPr="00AC68F9" w:rsidRDefault="00CA2C1F" w:rsidP="001C7365">
      <w:pPr>
        <w:rPr>
          <w:rFonts w:cstheme="minorHAnsi"/>
          <w:b/>
          <w:bCs/>
          <w:sz w:val="20"/>
          <w:szCs w:val="20"/>
        </w:rPr>
      </w:pPr>
      <w:r w:rsidRPr="00AC68F9">
        <w:rPr>
          <w:rFonts w:cstheme="minorHAnsi"/>
          <w:sz w:val="20"/>
          <w:szCs w:val="20"/>
        </w:rPr>
        <w:t>User needs to be added as member in following Entra Groups.</w:t>
      </w:r>
    </w:p>
    <w:p w14:paraId="474195C8" w14:textId="77777777" w:rsidR="00D36977" w:rsidRPr="00AC68F9" w:rsidRDefault="00D36977" w:rsidP="001C7365">
      <w:pPr>
        <w:rPr>
          <w:rFonts w:cstheme="minorHAnsi"/>
          <w:b/>
          <w:bCs/>
          <w:sz w:val="20"/>
          <w:szCs w:val="20"/>
        </w:rPr>
      </w:pPr>
    </w:p>
    <w:p w14:paraId="2877FA08" w14:textId="6352BD15" w:rsidR="001C7365" w:rsidRPr="00AC68F9" w:rsidRDefault="52D1D376" w:rsidP="001C7365">
      <w:pPr>
        <w:pStyle w:val="ListParagraph"/>
        <w:numPr>
          <w:ilvl w:val="0"/>
          <w:numId w:val="15"/>
        </w:numPr>
        <w:rPr>
          <w:rFonts w:cstheme="minorHAnsi"/>
          <w:b/>
          <w:bCs/>
          <w:sz w:val="20"/>
          <w:szCs w:val="20"/>
        </w:rPr>
      </w:pPr>
      <w:r w:rsidRPr="00AC68F9">
        <w:rPr>
          <w:rFonts w:cstheme="minorHAnsi"/>
          <w:sz w:val="20"/>
          <w:szCs w:val="20"/>
        </w:rPr>
        <w:t>*App Name Redacted*-</w:t>
      </w:r>
      <w:r w:rsidR="00D36977" w:rsidRPr="00AC68F9">
        <w:rPr>
          <w:rFonts w:cstheme="minorHAnsi"/>
          <w:b/>
          <w:bCs/>
          <w:sz w:val="20"/>
          <w:szCs w:val="20"/>
        </w:rPr>
        <w:t>Owners</w:t>
      </w:r>
      <w:r w:rsidR="00D36977" w:rsidRPr="00AC68F9">
        <w:rPr>
          <w:rFonts w:cstheme="minorHAnsi"/>
        </w:rPr>
        <w:br/>
      </w:r>
      <w:r w:rsidR="178E4E70" w:rsidRPr="00AC68F9">
        <w:rPr>
          <w:rFonts w:cstheme="minorHAnsi"/>
          <w:sz w:val="20"/>
          <w:szCs w:val="20"/>
        </w:rPr>
        <w:t>*App Name Redacted*</w:t>
      </w:r>
      <w:r w:rsidR="00D36977" w:rsidRPr="00AC68F9">
        <w:rPr>
          <w:rFonts w:cstheme="minorHAnsi"/>
          <w:b/>
          <w:bCs/>
          <w:sz w:val="20"/>
          <w:szCs w:val="20"/>
        </w:rPr>
        <w:t>-Users</w:t>
      </w:r>
    </w:p>
    <w:p w14:paraId="622C5AC0" w14:textId="77777777" w:rsidR="001C7365" w:rsidRPr="00AC68F9" w:rsidRDefault="001C7365" w:rsidP="001C7365">
      <w:pPr>
        <w:rPr>
          <w:rFonts w:cstheme="minorHAnsi"/>
          <w:sz w:val="20"/>
          <w:szCs w:val="20"/>
        </w:rPr>
      </w:pPr>
    </w:p>
    <w:p w14:paraId="55AF0E65" w14:textId="77777777" w:rsidR="005A5DA2" w:rsidRPr="00AC68F9" w:rsidRDefault="008E1757" w:rsidP="00232DB8">
      <w:pPr>
        <w:pStyle w:val="EDFBodyText"/>
      </w:pPr>
      <w:r w:rsidRPr="00AC68F9">
        <w:t xml:space="preserve">The solution and </w:t>
      </w:r>
      <w:r w:rsidR="005A5DA2" w:rsidRPr="00AC68F9">
        <w:t>its</w:t>
      </w:r>
      <w:r w:rsidRPr="00AC68F9">
        <w:t xml:space="preserve"> components are owned by the service account: </w:t>
      </w:r>
    </w:p>
    <w:p w14:paraId="59CD4949" w14:textId="77777777" w:rsidR="00772A96" w:rsidRPr="00AC68F9" w:rsidRDefault="00772A96" w:rsidP="00232DB8">
      <w:pPr>
        <w:pStyle w:val="EDFBodyText"/>
      </w:pPr>
    </w:p>
    <w:p w14:paraId="061C6B56" w14:textId="69FA043F" w:rsidR="762A5041" w:rsidRPr="00AC68F9" w:rsidRDefault="762A5041" w:rsidP="00232DB8">
      <w:pPr>
        <w:pStyle w:val="EDFBodyText"/>
      </w:pPr>
      <w:r w:rsidRPr="00AC68F9">
        <w:t>*Service Account Name Redacted*</w:t>
      </w:r>
    </w:p>
    <w:p w14:paraId="7FC693FD" w14:textId="77777777" w:rsidR="00EE0E4B" w:rsidRPr="00AC68F9" w:rsidRDefault="00EE0E4B" w:rsidP="00766EC4">
      <w:pPr>
        <w:pStyle w:val="Heading1"/>
        <w:rPr>
          <w:rFonts w:asciiTheme="minorHAnsi" w:hAnsiTheme="minorHAnsi" w:cstheme="minorHAnsi"/>
        </w:rPr>
      </w:pPr>
    </w:p>
    <w:p w14:paraId="080D29FD" w14:textId="4A1DE550" w:rsidR="2DABDF5F" w:rsidRPr="00AC68F9" w:rsidRDefault="2DABDF5F" w:rsidP="2DABDF5F">
      <w:pPr>
        <w:rPr>
          <w:rFonts w:cstheme="minorHAnsi"/>
          <w:lang w:eastAsia="en-GB"/>
        </w:rPr>
      </w:pPr>
    </w:p>
    <w:p w14:paraId="64D1E992" w14:textId="199C2984" w:rsidR="2DABDF5F" w:rsidRPr="00AC68F9" w:rsidRDefault="2DABDF5F">
      <w:pPr>
        <w:rPr>
          <w:rFonts w:cstheme="minorHAnsi"/>
        </w:rPr>
      </w:pPr>
      <w:r w:rsidRPr="00AC68F9">
        <w:rPr>
          <w:rFonts w:cstheme="minorHAnsi"/>
        </w:rPr>
        <w:br w:type="page"/>
      </w:r>
    </w:p>
    <w:p w14:paraId="45DA52C7" w14:textId="6818550D" w:rsidR="2DABDF5F" w:rsidRPr="00AC68F9" w:rsidRDefault="2DABDF5F" w:rsidP="2DABDF5F">
      <w:pPr>
        <w:rPr>
          <w:rFonts w:cstheme="minorHAnsi"/>
          <w:lang w:eastAsia="en-GB"/>
        </w:rPr>
      </w:pPr>
    </w:p>
    <w:p w14:paraId="1F2A2774" w14:textId="56C2871F" w:rsidR="00C91879" w:rsidRPr="00AC68F9" w:rsidRDefault="00C91879" w:rsidP="00766EC4">
      <w:pPr>
        <w:pStyle w:val="Heading1"/>
        <w:rPr>
          <w:rFonts w:asciiTheme="minorHAnsi" w:hAnsiTheme="minorHAnsi" w:cstheme="minorHAnsi"/>
        </w:rPr>
      </w:pPr>
      <w:bookmarkStart w:id="8" w:name="_Toc198712165"/>
      <w:r w:rsidRPr="00AC68F9">
        <w:rPr>
          <w:rFonts w:asciiTheme="minorHAnsi" w:hAnsiTheme="minorHAnsi" w:cstheme="minorHAnsi"/>
        </w:rPr>
        <w:t>2.</w:t>
      </w:r>
      <w:r w:rsidR="002716AA" w:rsidRPr="00AC68F9">
        <w:rPr>
          <w:rFonts w:asciiTheme="minorHAnsi" w:hAnsiTheme="minorHAnsi" w:cstheme="minorHAnsi"/>
        </w:rPr>
        <w:t xml:space="preserve"> </w:t>
      </w:r>
      <w:r w:rsidR="00766EC4" w:rsidRPr="00AC68F9">
        <w:rPr>
          <w:rFonts w:asciiTheme="minorHAnsi" w:hAnsiTheme="minorHAnsi" w:cstheme="minorHAnsi"/>
        </w:rPr>
        <w:t>Environment Details</w:t>
      </w:r>
      <w:bookmarkEnd w:id="8"/>
    </w:p>
    <w:p w14:paraId="77274114" w14:textId="77777777" w:rsidR="00023544" w:rsidRPr="00AC68F9" w:rsidRDefault="00023544" w:rsidP="00232DB8">
      <w:pPr>
        <w:pStyle w:val="EDFBodyText"/>
      </w:pPr>
    </w:p>
    <w:p w14:paraId="79873CE1" w14:textId="48BBFAE7" w:rsidR="00270D46" w:rsidRPr="00AC68F9" w:rsidRDefault="0024097D" w:rsidP="00232DB8">
      <w:pPr>
        <w:pStyle w:val="EDFBodyText"/>
        <w:rPr>
          <w:rFonts w:asciiTheme="minorHAnsi" w:hAnsiTheme="minorHAnsi"/>
        </w:rPr>
      </w:pPr>
      <w:r>
        <w:t>*App Name Redacted</w:t>
      </w:r>
      <w:proofErr w:type="gramStart"/>
      <w:r>
        <w:t>*</w:t>
      </w:r>
      <w:r w:rsidRPr="00AC68F9">
        <w:t xml:space="preserve"> </w:t>
      </w:r>
      <w:r w:rsidR="00270D46" w:rsidRPr="00AC68F9">
        <w:rPr>
          <w:rFonts w:asciiTheme="minorHAnsi" w:hAnsiTheme="minorHAnsi"/>
        </w:rPr>
        <w:t xml:space="preserve"> Database</w:t>
      </w:r>
      <w:proofErr w:type="gramEnd"/>
    </w:p>
    <w:p w14:paraId="34CDC244" w14:textId="77777777" w:rsidR="00270D46" w:rsidRPr="00AC68F9" w:rsidRDefault="00270D46" w:rsidP="00232DB8">
      <w:pPr>
        <w:pStyle w:val="EDF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260"/>
        <w:gridCol w:w="3305"/>
      </w:tblGrid>
      <w:tr w:rsidR="00023544" w:rsidRPr="00AC68F9" w14:paraId="7829B071" w14:textId="77777777" w:rsidTr="70CEC2DB">
        <w:trPr>
          <w:trHeight w:val="425"/>
        </w:trPr>
        <w:tc>
          <w:tcPr>
            <w:tcW w:w="3114" w:type="dxa"/>
          </w:tcPr>
          <w:p w14:paraId="5E17C902" w14:textId="1656F776" w:rsidR="00023544" w:rsidRPr="00AC68F9" w:rsidRDefault="00023544" w:rsidP="00232DB8">
            <w:pPr>
              <w:pStyle w:val="EDFBodyText"/>
            </w:pPr>
            <w:r w:rsidRPr="00AC68F9">
              <w:t>Development Environment</w:t>
            </w:r>
          </w:p>
        </w:tc>
        <w:tc>
          <w:tcPr>
            <w:tcW w:w="3260" w:type="dxa"/>
          </w:tcPr>
          <w:p w14:paraId="5187329C" w14:textId="7052D25B" w:rsidR="00023544" w:rsidRPr="00AC68F9" w:rsidRDefault="00023544" w:rsidP="00232DB8">
            <w:pPr>
              <w:pStyle w:val="EDFBodyText"/>
            </w:pPr>
            <w:r w:rsidRPr="00AC68F9">
              <w:t>Test/UAT Environment</w:t>
            </w:r>
          </w:p>
        </w:tc>
        <w:tc>
          <w:tcPr>
            <w:tcW w:w="3305" w:type="dxa"/>
          </w:tcPr>
          <w:p w14:paraId="4AAD5F31" w14:textId="5A89A231" w:rsidR="00023544" w:rsidRPr="00AC68F9" w:rsidRDefault="00023544" w:rsidP="00232DB8">
            <w:pPr>
              <w:pStyle w:val="EDFBodyText"/>
            </w:pPr>
            <w:r w:rsidRPr="00AC68F9">
              <w:t>Production Environment</w:t>
            </w:r>
          </w:p>
        </w:tc>
      </w:tr>
      <w:tr w:rsidR="00023544" w:rsidRPr="00AC68F9" w14:paraId="31EF5B94" w14:textId="77777777" w:rsidTr="70CEC2DB">
        <w:trPr>
          <w:trHeight w:val="458"/>
        </w:trPr>
        <w:tc>
          <w:tcPr>
            <w:tcW w:w="3114" w:type="dxa"/>
          </w:tcPr>
          <w:p w14:paraId="7262D07D" w14:textId="50CF829F" w:rsidR="00023544" w:rsidRPr="00AC68F9" w:rsidRDefault="789A96C3" w:rsidP="00232DB8">
            <w:pPr>
              <w:pStyle w:val="EDFBodyText"/>
            </w:pPr>
            <w:r w:rsidRPr="00AC68F9">
              <w:t>*Name Redacted*</w:t>
            </w:r>
            <w:r w:rsidR="31F67872" w:rsidRPr="00AC68F9">
              <w:t xml:space="preserve"> - DEV </w:t>
            </w:r>
          </w:p>
        </w:tc>
        <w:tc>
          <w:tcPr>
            <w:tcW w:w="3260" w:type="dxa"/>
          </w:tcPr>
          <w:p w14:paraId="53E54BE9" w14:textId="4DBDB492" w:rsidR="00023544" w:rsidRPr="00AC68F9" w:rsidRDefault="281C0855" w:rsidP="00232DB8">
            <w:pPr>
              <w:pStyle w:val="EDFBodyText"/>
            </w:pPr>
            <w:r w:rsidRPr="00AC68F9">
              <w:t>*Name Redacted*</w:t>
            </w:r>
            <w:r w:rsidR="31F67872" w:rsidRPr="00AC68F9">
              <w:t xml:space="preserve"> </w:t>
            </w:r>
            <w:r w:rsidR="23B2FD10" w:rsidRPr="00AC68F9">
              <w:t>–</w:t>
            </w:r>
            <w:r w:rsidR="31F67872" w:rsidRPr="00AC68F9">
              <w:t xml:space="preserve"> UAT</w:t>
            </w:r>
          </w:p>
        </w:tc>
        <w:tc>
          <w:tcPr>
            <w:tcW w:w="3305" w:type="dxa"/>
          </w:tcPr>
          <w:p w14:paraId="1E9E1744" w14:textId="3B2A48B0" w:rsidR="00023544" w:rsidRPr="00AC68F9" w:rsidRDefault="5C6AA2A6" w:rsidP="00232DB8">
            <w:pPr>
              <w:pStyle w:val="EDFBodyText"/>
            </w:pPr>
            <w:r w:rsidRPr="00AC68F9">
              <w:t>*Name Redacted*</w:t>
            </w:r>
          </w:p>
        </w:tc>
      </w:tr>
      <w:tr w:rsidR="00023544" w:rsidRPr="00AC68F9" w14:paraId="43F13E2D" w14:textId="77777777" w:rsidTr="70CEC2DB">
        <w:trPr>
          <w:trHeight w:val="475"/>
        </w:trPr>
        <w:tc>
          <w:tcPr>
            <w:tcW w:w="3114" w:type="dxa"/>
          </w:tcPr>
          <w:p w14:paraId="4699085E" w14:textId="1CB43E7E" w:rsidR="00023544" w:rsidRPr="00AC68F9" w:rsidRDefault="7B457C07" w:rsidP="00232DB8">
            <w:pPr>
              <w:pStyle w:val="EDFBodyText"/>
            </w:pPr>
            <w:r w:rsidRPr="00AC68F9">
              <w:t>Environment - Dev</w:t>
            </w:r>
          </w:p>
        </w:tc>
        <w:tc>
          <w:tcPr>
            <w:tcW w:w="3260" w:type="dxa"/>
          </w:tcPr>
          <w:p w14:paraId="77E2E28D" w14:textId="613699B4" w:rsidR="00023544" w:rsidRPr="00AC68F9" w:rsidRDefault="7B457C07" w:rsidP="00232DB8">
            <w:pPr>
              <w:pStyle w:val="EDFBodyText"/>
            </w:pPr>
            <w:r w:rsidRPr="00AC68F9">
              <w:t>Environment - Test</w:t>
            </w:r>
          </w:p>
        </w:tc>
        <w:tc>
          <w:tcPr>
            <w:tcW w:w="3305" w:type="dxa"/>
          </w:tcPr>
          <w:p w14:paraId="561A2459" w14:textId="25F9E68A" w:rsidR="00023544" w:rsidRPr="00AC68F9" w:rsidRDefault="3E8BB42C" w:rsidP="00232DB8">
            <w:pPr>
              <w:pStyle w:val="EDFBodyText"/>
            </w:pPr>
            <w:r w:rsidRPr="00AC68F9">
              <w:t>Environment - Live</w:t>
            </w:r>
          </w:p>
        </w:tc>
      </w:tr>
      <w:tr w:rsidR="00023544" w:rsidRPr="00AC68F9" w14:paraId="2199FF6D" w14:textId="77777777" w:rsidTr="70CEC2DB">
        <w:trPr>
          <w:trHeight w:val="409"/>
        </w:trPr>
        <w:tc>
          <w:tcPr>
            <w:tcW w:w="3114" w:type="dxa"/>
          </w:tcPr>
          <w:p w14:paraId="14FBD9BB" w14:textId="1F9EC569" w:rsidR="00023544" w:rsidRPr="00AC68F9" w:rsidRDefault="74214D73" w:rsidP="00232DB8">
            <w:pPr>
              <w:pStyle w:val="EDFBodyText"/>
            </w:pPr>
            <w:r w:rsidRPr="00AC68F9">
              <w:t>Solution - Dev</w:t>
            </w:r>
          </w:p>
        </w:tc>
        <w:tc>
          <w:tcPr>
            <w:tcW w:w="3260" w:type="dxa"/>
          </w:tcPr>
          <w:p w14:paraId="1CDC898B" w14:textId="47DB40B1" w:rsidR="00023544" w:rsidRPr="00AC68F9" w:rsidRDefault="74214D73" w:rsidP="00232DB8">
            <w:pPr>
              <w:pStyle w:val="EDFBodyText"/>
            </w:pPr>
            <w:r w:rsidRPr="00AC68F9">
              <w:t>Solution - Test</w:t>
            </w:r>
          </w:p>
        </w:tc>
        <w:tc>
          <w:tcPr>
            <w:tcW w:w="3305" w:type="dxa"/>
          </w:tcPr>
          <w:p w14:paraId="53954C39" w14:textId="15E6E8E9" w:rsidR="00023544" w:rsidRPr="00AC68F9" w:rsidRDefault="3C7783C0" w:rsidP="00232DB8">
            <w:pPr>
              <w:pStyle w:val="EDFBodyText"/>
            </w:pPr>
            <w:r w:rsidRPr="00AC68F9">
              <w:t>Solution - Prod</w:t>
            </w:r>
          </w:p>
        </w:tc>
      </w:tr>
      <w:tr w:rsidR="00023544" w:rsidRPr="00AC68F9" w14:paraId="07C6BDE8" w14:textId="77777777" w:rsidTr="70CEC2DB">
        <w:trPr>
          <w:trHeight w:val="427"/>
        </w:trPr>
        <w:tc>
          <w:tcPr>
            <w:tcW w:w="3114" w:type="dxa"/>
          </w:tcPr>
          <w:p w14:paraId="36D3939A" w14:textId="18908B28" w:rsidR="00023544" w:rsidRPr="00AC68F9" w:rsidRDefault="74214D73" w:rsidP="00232DB8">
            <w:pPr>
              <w:pStyle w:val="EDFBodyText"/>
            </w:pPr>
            <w:r w:rsidRPr="00AC68F9">
              <w:t>App - Dev</w:t>
            </w:r>
          </w:p>
        </w:tc>
        <w:tc>
          <w:tcPr>
            <w:tcW w:w="3260" w:type="dxa"/>
          </w:tcPr>
          <w:p w14:paraId="6DD24B0B" w14:textId="1502E652" w:rsidR="00023544" w:rsidRPr="00AC68F9" w:rsidRDefault="74214D73" w:rsidP="00232DB8">
            <w:pPr>
              <w:pStyle w:val="EDFBodyText"/>
            </w:pPr>
            <w:r w:rsidRPr="00AC68F9">
              <w:t>App - Test</w:t>
            </w:r>
          </w:p>
        </w:tc>
        <w:tc>
          <w:tcPr>
            <w:tcW w:w="3305" w:type="dxa"/>
          </w:tcPr>
          <w:p w14:paraId="3795C581" w14:textId="3287AA60" w:rsidR="00023544" w:rsidRPr="00AC68F9" w:rsidRDefault="575C9B87" w:rsidP="00232DB8">
            <w:pPr>
              <w:pStyle w:val="EDFBodyText"/>
            </w:pPr>
            <w:r w:rsidRPr="00AC68F9">
              <w:t>App - Prod</w:t>
            </w:r>
          </w:p>
        </w:tc>
      </w:tr>
    </w:tbl>
    <w:p w14:paraId="3471B5D3" w14:textId="77777777" w:rsidR="00023544" w:rsidRPr="00AC68F9" w:rsidRDefault="00023544" w:rsidP="00232DB8">
      <w:pPr>
        <w:pStyle w:val="EDFBodyText"/>
      </w:pPr>
    </w:p>
    <w:p w14:paraId="4D73F7A0" w14:textId="77777777" w:rsidR="00D42A4A" w:rsidRPr="00AC68F9" w:rsidRDefault="00D42A4A" w:rsidP="00766EC4">
      <w:pPr>
        <w:pStyle w:val="Heading2"/>
        <w:rPr>
          <w:rFonts w:asciiTheme="minorHAnsi" w:hAnsiTheme="minorHAnsi" w:cstheme="minorHAnsi"/>
        </w:rPr>
      </w:pPr>
      <w:bookmarkStart w:id="9" w:name="_Toc198712166"/>
    </w:p>
    <w:p w14:paraId="78E90E09" w14:textId="389BD62B" w:rsidR="00766EC4" w:rsidRPr="00AC68F9" w:rsidRDefault="00766EC4" w:rsidP="00766EC4">
      <w:pPr>
        <w:pStyle w:val="Heading2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>Environment Variables</w:t>
      </w:r>
      <w:bookmarkEnd w:id="9"/>
    </w:p>
    <w:p w14:paraId="1E565B30" w14:textId="2054ED08" w:rsidR="00D67F09" w:rsidRPr="00AC68F9" w:rsidRDefault="00D42A4A" w:rsidP="00D67F09">
      <w:pPr>
        <w:rPr>
          <w:rFonts w:cstheme="minorHAnsi"/>
          <w:b/>
          <w:lang w:eastAsia="en-GB"/>
        </w:rPr>
      </w:pPr>
      <w:r w:rsidRPr="00AC68F9">
        <w:rPr>
          <w:rFonts w:cstheme="minorHAnsi"/>
          <w:lang w:eastAsia="en-GB"/>
        </w:rPr>
        <w:t xml:space="preserve">Details and values for Environment Variables are stored in this worksheet: </w:t>
      </w:r>
      <w:r w:rsidR="1117E816" w:rsidRPr="00AC68F9">
        <w:rPr>
          <w:rFonts w:cstheme="minorHAnsi"/>
          <w:lang w:eastAsia="en-GB"/>
        </w:rPr>
        <w:t>WM Reply Example Project – Environment Variables</w:t>
      </w:r>
      <w:r w:rsidR="007F69D3" w:rsidRPr="00AC68F9">
        <w:rPr>
          <w:rFonts w:cstheme="minorHAnsi"/>
          <w:lang w:eastAsia="en-GB"/>
        </w:rPr>
        <w:t>.xlsx</w:t>
      </w:r>
      <w:r w:rsidR="6477C100" w:rsidRPr="00AC68F9">
        <w:rPr>
          <w:rFonts w:cstheme="minorHAnsi"/>
          <w:lang w:eastAsia="en-GB"/>
        </w:rPr>
        <w:t xml:space="preserve"> (</w:t>
      </w:r>
      <w:r w:rsidR="6477C100" w:rsidRPr="00AC68F9">
        <w:rPr>
          <w:rFonts w:cstheme="minorHAnsi"/>
          <w:b/>
          <w:bCs/>
          <w:lang w:eastAsia="en-GB"/>
        </w:rPr>
        <w:t xml:space="preserve">Insert Link to Document) </w:t>
      </w:r>
    </w:p>
    <w:p w14:paraId="2BD2B774" w14:textId="71F4F6AF" w:rsidR="0053764D" w:rsidRPr="00AC68F9" w:rsidRDefault="0053764D" w:rsidP="0053764D">
      <w:pPr>
        <w:rPr>
          <w:rFonts w:cstheme="minorHAnsi"/>
          <w:lang w:eastAsia="en-GB"/>
        </w:rPr>
      </w:pPr>
    </w:p>
    <w:p w14:paraId="79D48E98" w14:textId="50FC8D3A" w:rsidR="00766EC4" w:rsidRPr="00AC68F9" w:rsidRDefault="00766EC4" w:rsidP="00766EC4">
      <w:pPr>
        <w:pStyle w:val="Heading2"/>
        <w:rPr>
          <w:rFonts w:asciiTheme="minorHAnsi" w:hAnsiTheme="minorHAnsi" w:cstheme="minorHAnsi"/>
        </w:rPr>
      </w:pPr>
      <w:bookmarkStart w:id="10" w:name="_Toc198712167"/>
      <w:r w:rsidRPr="00AC68F9">
        <w:rPr>
          <w:rFonts w:asciiTheme="minorHAnsi" w:hAnsiTheme="minorHAnsi" w:cstheme="minorHAnsi"/>
        </w:rPr>
        <w:t>Connection References</w:t>
      </w:r>
      <w:bookmarkEnd w:id="10"/>
    </w:p>
    <w:p w14:paraId="676D92D8" w14:textId="17A53DAE" w:rsidR="001F401C" w:rsidRPr="00AC68F9" w:rsidRDefault="00A50548" w:rsidP="001F401C">
      <w:pPr>
        <w:rPr>
          <w:rFonts w:cstheme="minorHAnsi"/>
          <w:lang w:eastAsia="en-GB"/>
        </w:rPr>
      </w:pPr>
      <w:r w:rsidRPr="00AC68F9">
        <w:rPr>
          <w:rFonts w:cstheme="minorHAnsi"/>
          <w:lang w:eastAsia="en-GB"/>
        </w:rPr>
        <w:t>C</w:t>
      </w:r>
      <w:r w:rsidR="001F401C" w:rsidRPr="00AC68F9">
        <w:rPr>
          <w:rFonts w:cstheme="minorHAnsi"/>
          <w:lang w:eastAsia="en-GB"/>
        </w:rPr>
        <w:t>onnection references use the Service Accounts</w:t>
      </w:r>
      <w:proofErr w:type="gramStart"/>
      <w:r w:rsidR="001F401C" w:rsidRPr="00AC68F9">
        <w:rPr>
          <w:rFonts w:cstheme="minorHAnsi"/>
          <w:lang w:eastAsia="en-GB"/>
        </w:rPr>
        <w:t>’  connections</w:t>
      </w:r>
      <w:proofErr w:type="gramEnd"/>
      <w:r w:rsidR="001F401C" w:rsidRPr="00AC68F9">
        <w:rPr>
          <w:rFonts w:cstheme="minorHAnsi"/>
          <w:lang w:eastAsia="en-GB"/>
        </w:rPr>
        <w:t xml:space="preserve"> in all environments.</w:t>
      </w:r>
    </w:p>
    <w:p w14:paraId="11C5A38A" w14:textId="77777777" w:rsidR="007F69D3" w:rsidRPr="00AC68F9" w:rsidRDefault="007F69D3" w:rsidP="001F401C">
      <w:pPr>
        <w:rPr>
          <w:rFonts w:cstheme="minorHAnsi"/>
          <w:lang w:eastAsia="en-GB"/>
        </w:rPr>
      </w:pPr>
    </w:p>
    <w:p w14:paraId="1A6687A7" w14:textId="5F429232" w:rsidR="003E749C" w:rsidRPr="00AC68F9" w:rsidRDefault="0C04A1AB" w:rsidP="001F401C">
      <w:pPr>
        <w:rPr>
          <w:rFonts w:cstheme="minorHAnsi"/>
          <w:lang w:eastAsia="en-GB"/>
        </w:rPr>
      </w:pPr>
      <w:r w:rsidRPr="00AC68F9">
        <w:rPr>
          <w:rFonts w:cstheme="minorHAnsi"/>
        </w:rPr>
        <w:t>*Name Redacted*</w:t>
      </w:r>
    </w:p>
    <w:p w14:paraId="64D54E5A" w14:textId="77777777" w:rsidR="007F69D3" w:rsidRPr="00AC68F9" w:rsidRDefault="007F69D3" w:rsidP="001F401C">
      <w:pPr>
        <w:rPr>
          <w:rFonts w:cstheme="minorHAnsi"/>
          <w:lang w:eastAsia="en-GB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359"/>
        <w:gridCol w:w="3517"/>
        <w:gridCol w:w="3517"/>
      </w:tblGrid>
      <w:tr w:rsidR="001F1D41" w:rsidRPr="00AC68F9" w14:paraId="04C3E4EA" w14:textId="77777777" w:rsidTr="00AC68F9">
        <w:trPr>
          <w:trHeight w:val="446"/>
        </w:trPr>
        <w:tc>
          <w:tcPr>
            <w:tcW w:w="3359" w:type="dxa"/>
          </w:tcPr>
          <w:p w14:paraId="32BA7E93" w14:textId="61CD3737" w:rsidR="001F1D41" w:rsidRPr="00AC68F9" w:rsidRDefault="001F1D41" w:rsidP="00232DB8">
            <w:pPr>
              <w:pStyle w:val="EDFBodyText"/>
            </w:pPr>
            <w:r w:rsidRPr="00AC68F9">
              <w:t>Connection Reference</w:t>
            </w:r>
          </w:p>
        </w:tc>
        <w:tc>
          <w:tcPr>
            <w:tcW w:w="3517" w:type="dxa"/>
          </w:tcPr>
          <w:p w14:paraId="0AD6DAB5" w14:textId="6B8CB27E" w:rsidR="001F1D41" w:rsidRPr="00AC68F9" w:rsidRDefault="001F1D41" w:rsidP="00232DB8">
            <w:pPr>
              <w:pStyle w:val="EDFBodyText"/>
            </w:pPr>
            <w:r w:rsidRPr="00AC68F9">
              <w:t>Connection</w:t>
            </w:r>
          </w:p>
        </w:tc>
        <w:tc>
          <w:tcPr>
            <w:tcW w:w="3517" w:type="dxa"/>
          </w:tcPr>
          <w:p w14:paraId="37969EC6" w14:textId="0B77B7E7" w:rsidR="001F1D41" w:rsidRPr="00AC68F9" w:rsidRDefault="001F1D41" w:rsidP="00232DB8">
            <w:pPr>
              <w:pStyle w:val="EDFBodyText"/>
            </w:pPr>
            <w:r w:rsidRPr="00AC68F9">
              <w:t>Use</w:t>
            </w:r>
          </w:p>
        </w:tc>
      </w:tr>
      <w:tr w:rsidR="00F5456B" w:rsidRPr="00AC68F9" w14:paraId="3DFAF647" w14:textId="77777777" w:rsidTr="00AC68F9">
        <w:trPr>
          <w:trHeight w:val="446"/>
        </w:trPr>
        <w:tc>
          <w:tcPr>
            <w:tcW w:w="3359" w:type="dxa"/>
          </w:tcPr>
          <w:p w14:paraId="55B5E262" w14:textId="01149F52" w:rsidR="00F5456B" w:rsidRPr="00AC68F9" w:rsidRDefault="43F5BEEF" w:rsidP="00232DB8">
            <w:pPr>
              <w:pStyle w:val="EDFBodyText"/>
            </w:pPr>
            <w:r w:rsidRPr="00AC68F9">
              <w:t>*Name Redacted*</w:t>
            </w:r>
            <w:r w:rsidR="3A9F1A90" w:rsidRPr="00AC68F9">
              <w:t>-</w:t>
            </w:r>
            <w:proofErr w:type="spellStart"/>
            <w:r w:rsidR="00D9520A" w:rsidRPr="00AC68F9">
              <w:t>ExcelOnline</w:t>
            </w:r>
            <w:proofErr w:type="spellEnd"/>
          </w:p>
        </w:tc>
        <w:tc>
          <w:tcPr>
            <w:tcW w:w="3517" w:type="dxa"/>
          </w:tcPr>
          <w:p w14:paraId="3DBAB20D" w14:textId="4508522A" w:rsidR="00F5456B" w:rsidRPr="00AC68F9" w:rsidRDefault="009663D0" w:rsidP="00232DB8">
            <w:pPr>
              <w:pStyle w:val="EDFBodyText"/>
            </w:pPr>
            <w:r w:rsidRPr="00AC68F9">
              <w:t>Excel Online</w:t>
            </w:r>
          </w:p>
        </w:tc>
        <w:tc>
          <w:tcPr>
            <w:tcW w:w="3517" w:type="dxa"/>
          </w:tcPr>
          <w:p w14:paraId="7813860E" w14:textId="7E656829" w:rsidR="009663D0" w:rsidRPr="00AC68F9" w:rsidRDefault="00F5456B" w:rsidP="00232DB8">
            <w:pPr>
              <w:pStyle w:val="EDFBodyText"/>
              <w:rPr>
                <w:b/>
                <w:bCs/>
              </w:rPr>
            </w:pPr>
            <w:r w:rsidRPr="00AC68F9">
              <w:t xml:space="preserve">Used in </w:t>
            </w:r>
            <w:r w:rsidR="006918FA" w:rsidRPr="00AC68F9">
              <w:t xml:space="preserve">Import Data </w:t>
            </w:r>
            <w:r w:rsidRPr="00AC68F9">
              <w:t>Flow</w:t>
            </w:r>
            <w:r w:rsidR="006918FA" w:rsidRPr="00AC68F9">
              <w:t>s</w:t>
            </w:r>
            <w:r w:rsidRPr="00AC68F9">
              <w:t xml:space="preserve">: </w:t>
            </w:r>
            <w:r w:rsidR="009663D0" w:rsidRPr="00AC68F9">
              <w:t>“Import Excel Data into a SharePoint List (</w:t>
            </w:r>
            <w:r w:rsidR="006918FA" w:rsidRPr="00AC68F9">
              <w:rPr>
                <w:i/>
                <w:iCs/>
              </w:rPr>
              <w:t>SharePoint List</w:t>
            </w:r>
            <w:r w:rsidR="009663D0" w:rsidRPr="00AC68F9">
              <w:t>)”</w:t>
            </w:r>
          </w:p>
          <w:p w14:paraId="3F029E1F" w14:textId="200ACA96" w:rsidR="00F5456B" w:rsidRPr="00AC68F9" w:rsidRDefault="00F5456B" w:rsidP="00232DB8">
            <w:pPr>
              <w:pStyle w:val="EDFBodyText"/>
            </w:pPr>
          </w:p>
          <w:p w14:paraId="3E4D7E81" w14:textId="77777777" w:rsidR="00F5456B" w:rsidRPr="00AC68F9" w:rsidRDefault="00F5456B" w:rsidP="00232DB8">
            <w:pPr>
              <w:pStyle w:val="EDFBodyText"/>
            </w:pPr>
          </w:p>
        </w:tc>
      </w:tr>
      <w:tr w:rsidR="009663D0" w:rsidRPr="00AC68F9" w14:paraId="094CE379" w14:textId="77777777" w:rsidTr="00AC68F9">
        <w:trPr>
          <w:trHeight w:val="499"/>
        </w:trPr>
        <w:tc>
          <w:tcPr>
            <w:tcW w:w="3359" w:type="dxa"/>
          </w:tcPr>
          <w:p w14:paraId="3AE8E1A2" w14:textId="165C4FD6" w:rsidR="009663D0" w:rsidRPr="00AC68F9" w:rsidRDefault="5BA61F0B" w:rsidP="00232DB8">
            <w:pPr>
              <w:pStyle w:val="EDFBodyText"/>
            </w:pPr>
            <w:r w:rsidRPr="00AC68F9">
              <w:t xml:space="preserve">*Name Redacted* </w:t>
            </w:r>
            <w:r w:rsidR="7342C471" w:rsidRPr="00AC68F9">
              <w:t>-Outlook</w:t>
            </w:r>
          </w:p>
        </w:tc>
        <w:tc>
          <w:tcPr>
            <w:tcW w:w="3517" w:type="dxa"/>
          </w:tcPr>
          <w:p w14:paraId="1324D71A" w14:textId="2883E5EF" w:rsidR="009663D0" w:rsidRPr="00AC68F9" w:rsidRDefault="009663D0" w:rsidP="00232DB8">
            <w:pPr>
              <w:pStyle w:val="EDFBodyText"/>
              <w:rPr>
                <w:rStyle w:val="normaltextrun"/>
                <w:rFonts w:asciiTheme="minorHAnsi" w:hAnsiTheme="minorHAnsi" w:cstheme="minorHAnsi"/>
                <w:color w:val="000000"/>
                <w:szCs w:val="20"/>
                <w:shd w:val="clear" w:color="auto" w:fill="FFFFFF"/>
              </w:rPr>
            </w:pPr>
            <w:r w:rsidRPr="00AC68F9">
              <w:rPr>
                <w:rStyle w:val="normaltextrun"/>
                <w:rFonts w:asciiTheme="minorHAnsi" w:hAnsiTheme="minorHAnsi" w:cstheme="minorHAnsi"/>
                <w:color w:val="000000"/>
                <w:szCs w:val="20"/>
                <w:shd w:val="clear" w:color="auto" w:fill="FFFFFF"/>
              </w:rPr>
              <w:t>Outlook</w:t>
            </w:r>
          </w:p>
        </w:tc>
        <w:tc>
          <w:tcPr>
            <w:tcW w:w="3517" w:type="dxa"/>
          </w:tcPr>
          <w:p w14:paraId="16CD022B" w14:textId="53316819" w:rsidR="009663D0" w:rsidRPr="00AC68F9" w:rsidRDefault="009663D0" w:rsidP="00232DB8">
            <w:pPr>
              <w:pStyle w:val="EDFBodyText"/>
            </w:pPr>
            <w:r w:rsidRPr="00AC68F9">
              <w:t xml:space="preserve">Used in Flow: </w:t>
            </w:r>
            <w:r w:rsidR="4B612126" w:rsidRPr="00AC68F9">
              <w:t>“</w:t>
            </w:r>
            <w:r w:rsidR="7C4A25A5" w:rsidRPr="00AC68F9">
              <w:t>*Name Redacted*</w:t>
            </w:r>
            <w:r w:rsidR="00C23D20" w:rsidRPr="00AC68F9">
              <w:t xml:space="preserve"> Database – Create Output Form</w:t>
            </w:r>
            <w:r w:rsidRPr="00AC68F9">
              <w:t>”</w:t>
            </w:r>
          </w:p>
          <w:p w14:paraId="075CAC5B" w14:textId="77777777" w:rsidR="009663D0" w:rsidRPr="00AC68F9" w:rsidRDefault="009663D0" w:rsidP="00232DB8">
            <w:pPr>
              <w:pStyle w:val="EDFBodyText"/>
            </w:pPr>
          </w:p>
        </w:tc>
      </w:tr>
      <w:tr w:rsidR="009663D0" w:rsidRPr="00AC68F9" w14:paraId="522502AC" w14:textId="77777777" w:rsidTr="00AC68F9">
        <w:trPr>
          <w:trHeight w:val="499"/>
        </w:trPr>
        <w:tc>
          <w:tcPr>
            <w:tcW w:w="3359" w:type="dxa"/>
          </w:tcPr>
          <w:p w14:paraId="685F7116" w14:textId="619AC2FF" w:rsidR="009663D0" w:rsidRPr="00AC68F9" w:rsidRDefault="4FF8F20E" w:rsidP="00232DB8">
            <w:pPr>
              <w:pStyle w:val="EDFBodyText"/>
            </w:pPr>
            <w:r w:rsidRPr="00AC68F9">
              <w:t xml:space="preserve">*Name Redacted* </w:t>
            </w:r>
            <w:r w:rsidR="00C23D20" w:rsidRPr="00AC68F9">
              <w:t>-SharePoint</w:t>
            </w:r>
          </w:p>
        </w:tc>
        <w:tc>
          <w:tcPr>
            <w:tcW w:w="3517" w:type="dxa"/>
          </w:tcPr>
          <w:p w14:paraId="30824A6F" w14:textId="55821969" w:rsidR="009663D0" w:rsidRPr="00AC68F9" w:rsidRDefault="009663D0" w:rsidP="00232DB8">
            <w:pPr>
              <w:pStyle w:val="EDFBodyText"/>
              <w:rPr>
                <w:rStyle w:val="normaltextrun"/>
                <w:rFonts w:asciiTheme="minorHAnsi" w:hAnsiTheme="minorHAnsi" w:cstheme="minorHAnsi"/>
                <w:color w:val="000000"/>
                <w:szCs w:val="20"/>
                <w:shd w:val="clear" w:color="auto" w:fill="FFFFFF"/>
              </w:rPr>
            </w:pPr>
            <w:r w:rsidRPr="00AC68F9">
              <w:rPr>
                <w:rStyle w:val="normaltextrun"/>
                <w:rFonts w:asciiTheme="minorHAnsi" w:hAnsiTheme="minorHAnsi" w:cstheme="minorHAnsi"/>
                <w:color w:val="000000"/>
                <w:szCs w:val="20"/>
                <w:shd w:val="clear" w:color="auto" w:fill="FFFFFF"/>
              </w:rPr>
              <w:t>SharePoint</w:t>
            </w:r>
          </w:p>
        </w:tc>
        <w:tc>
          <w:tcPr>
            <w:tcW w:w="3517" w:type="dxa"/>
          </w:tcPr>
          <w:p w14:paraId="0D83623E" w14:textId="77777777" w:rsidR="001B78EA" w:rsidRPr="00AC68F9" w:rsidRDefault="001B78EA" w:rsidP="00232DB8">
            <w:pPr>
              <w:pStyle w:val="EDFBodyText"/>
              <w:rPr>
                <w:b/>
                <w:bCs/>
              </w:rPr>
            </w:pPr>
            <w:r w:rsidRPr="00AC68F9">
              <w:t>Used in Import Data Flows: “Import Excel Data into a SharePoint List (</w:t>
            </w:r>
            <w:r w:rsidRPr="00AC68F9">
              <w:rPr>
                <w:i/>
                <w:iCs/>
              </w:rPr>
              <w:t>SharePoint List</w:t>
            </w:r>
            <w:r w:rsidRPr="00AC68F9">
              <w:t>)”</w:t>
            </w:r>
          </w:p>
          <w:p w14:paraId="185DDBCD" w14:textId="77777777" w:rsidR="009663D0" w:rsidRPr="00AC68F9" w:rsidRDefault="009663D0" w:rsidP="00232DB8">
            <w:pPr>
              <w:pStyle w:val="EDFBodyText"/>
            </w:pPr>
          </w:p>
          <w:p w14:paraId="116E5E51" w14:textId="29DB90A1" w:rsidR="001B78EA" w:rsidRPr="00AC68F9" w:rsidRDefault="001B78EA" w:rsidP="00232DB8">
            <w:pPr>
              <w:pStyle w:val="EDFBodyText"/>
            </w:pPr>
            <w:r w:rsidRPr="00AC68F9">
              <w:t xml:space="preserve">Used in </w:t>
            </w:r>
            <w:r w:rsidR="1A698348" w:rsidRPr="00AC68F9">
              <w:t>“</w:t>
            </w:r>
            <w:r w:rsidR="65AA9222" w:rsidRPr="00AC68F9">
              <w:t>*Name Redacted*</w:t>
            </w:r>
            <w:r w:rsidRPr="00AC68F9">
              <w:t xml:space="preserve"> – Create Output Form”</w:t>
            </w:r>
          </w:p>
        </w:tc>
      </w:tr>
      <w:tr w:rsidR="00324361" w:rsidRPr="00AC68F9" w14:paraId="65F79672" w14:textId="77777777" w:rsidTr="00AC68F9">
        <w:trPr>
          <w:trHeight w:val="499"/>
        </w:trPr>
        <w:tc>
          <w:tcPr>
            <w:tcW w:w="3359" w:type="dxa"/>
          </w:tcPr>
          <w:p w14:paraId="73EC6D34" w14:textId="299029B6" w:rsidR="00324361" w:rsidRPr="00AC68F9" w:rsidRDefault="3E831B95" w:rsidP="00232DB8">
            <w:pPr>
              <w:pStyle w:val="EDFBodyText"/>
            </w:pPr>
            <w:r w:rsidRPr="00AC68F9">
              <w:t xml:space="preserve">*Name Redacted* </w:t>
            </w:r>
            <w:r w:rsidR="00324361" w:rsidRPr="00AC68F9">
              <w:t>-</w:t>
            </w:r>
            <w:proofErr w:type="spellStart"/>
            <w:r w:rsidR="00324361" w:rsidRPr="00AC68F9">
              <w:t>WordOnline</w:t>
            </w:r>
            <w:proofErr w:type="spellEnd"/>
          </w:p>
        </w:tc>
        <w:tc>
          <w:tcPr>
            <w:tcW w:w="3517" w:type="dxa"/>
          </w:tcPr>
          <w:p w14:paraId="502646B8" w14:textId="2342A3DB" w:rsidR="00324361" w:rsidRPr="00AC68F9" w:rsidRDefault="00C13DD8" w:rsidP="00232DB8">
            <w:pPr>
              <w:pStyle w:val="EDFBodyText"/>
              <w:rPr>
                <w:rStyle w:val="normaltextrun"/>
                <w:rFonts w:asciiTheme="minorHAnsi" w:hAnsiTheme="minorHAnsi" w:cstheme="minorHAnsi"/>
                <w:color w:val="000000"/>
                <w:szCs w:val="20"/>
                <w:shd w:val="clear" w:color="auto" w:fill="FFFFFF"/>
              </w:rPr>
            </w:pPr>
            <w:r w:rsidRPr="00AC68F9">
              <w:rPr>
                <w:rStyle w:val="normaltextrun"/>
                <w:rFonts w:asciiTheme="minorHAnsi" w:hAnsiTheme="minorHAnsi" w:cstheme="minorHAnsi"/>
                <w:color w:val="000000"/>
                <w:szCs w:val="20"/>
                <w:shd w:val="clear" w:color="auto" w:fill="FFFFFF"/>
              </w:rPr>
              <w:t>Word Online</w:t>
            </w:r>
          </w:p>
        </w:tc>
        <w:tc>
          <w:tcPr>
            <w:tcW w:w="3517" w:type="dxa"/>
          </w:tcPr>
          <w:p w14:paraId="002777D3" w14:textId="06A20539" w:rsidR="00C13DD8" w:rsidRPr="00AC68F9" w:rsidRDefault="00C13DD8" w:rsidP="00232DB8">
            <w:pPr>
              <w:pStyle w:val="EDFBodyText"/>
            </w:pPr>
            <w:r w:rsidRPr="00AC68F9">
              <w:t>Used in Flow: “</w:t>
            </w:r>
            <w:r w:rsidR="40F25A04" w:rsidRPr="00AC68F9">
              <w:t>P</w:t>
            </w:r>
            <w:r w:rsidR="14E4A5F6" w:rsidRPr="00AC68F9">
              <w:t xml:space="preserve"> *Name Redacted*</w:t>
            </w:r>
            <w:r w:rsidRPr="00AC68F9">
              <w:t xml:space="preserve"> – Create Output Form”</w:t>
            </w:r>
          </w:p>
          <w:p w14:paraId="6773F129" w14:textId="77777777" w:rsidR="00324361" w:rsidRPr="00AC68F9" w:rsidRDefault="00324361" w:rsidP="00232DB8">
            <w:pPr>
              <w:pStyle w:val="EDFBodyText"/>
            </w:pPr>
          </w:p>
        </w:tc>
      </w:tr>
    </w:tbl>
    <w:p w14:paraId="62B36B8F" w14:textId="5A9FFF50" w:rsidR="00A51EA0" w:rsidRPr="00AC68F9" w:rsidRDefault="00AC68F9" w:rsidP="00766EC4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br w:type="textWrapping" w:clear="all"/>
      </w:r>
    </w:p>
    <w:p w14:paraId="4DD73358" w14:textId="77777777" w:rsidR="003E749C" w:rsidRPr="00AC68F9" w:rsidRDefault="003E749C" w:rsidP="003E749C">
      <w:pPr>
        <w:rPr>
          <w:rFonts w:cstheme="minorHAnsi"/>
          <w:lang w:eastAsia="en-GB"/>
        </w:rPr>
      </w:pPr>
    </w:p>
    <w:p w14:paraId="75356A44" w14:textId="2E368A12" w:rsidR="00766EC4" w:rsidRPr="00AC68F9" w:rsidRDefault="00766EC4" w:rsidP="00766EC4">
      <w:pPr>
        <w:pStyle w:val="Heading1"/>
        <w:rPr>
          <w:rFonts w:asciiTheme="minorHAnsi" w:hAnsiTheme="minorHAnsi" w:cstheme="minorHAnsi"/>
        </w:rPr>
      </w:pPr>
      <w:bookmarkStart w:id="11" w:name="_Toc198712168"/>
      <w:r w:rsidRPr="00AC68F9">
        <w:rPr>
          <w:rFonts w:asciiTheme="minorHAnsi" w:hAnsiTheme="minorHAnsi" w:cstheme="minorHAnsi"/>
        </w:rPr>
        <w:t>3. Data Sources</w:t>
      </w:r>
      <w:bookmarkEnd w:id="11"/>
    </w:p>
    <w:p w14:paraId="69590083" w14:textId="11DFF41F" w:rsidR="13FD1739" w:rsidRPr="00AC68F9" w:rsidRDefault="13FD1739" w:rsidP="13FD1739">
      <w:pPr>
        <w:rPr>
          <w:rFonts w:cstheme="minorHAnsi"/>
        </w:rPr>
      </w:pPr>
    </w:p>
    <w:p w14:paraId="2F2B9A41" w14:textId="6A8BE8D4" w:rsidR="00B43646" w:rsidRPr="00AC68F9" w:rsidRDefault="00B43646" w:rsidP="00232DB8">
      <w:pPr>
        <w:pStyle w:val="EDFBodyText"/>
      </w:pPr>
      <w:r w:rsidRPr="00AC68F9">
        <w:t>All data is stored within SharePoint. Each environment has a separate SharePoint site with an identical set of lists and libraries. Links to the sites are detailed below:</w:t>
      </w:r>
    </w:p>
    <w:p w14:paraId="4B21F08B" w14:textId="77777777" w:rsidR="00F27494" w:rsidRPr="00AC68F9" w:rsidRDefault="00F27494" w:rsidP="00232DB8">
      <w:pPr>
        <w:pStyle w:val="EDFBodyText"/>
      </w:pPr>
    </w:p>
    <w:p w14:paraId="13F0A48B" w14:textId="08EE12E9" w:rsidR="00F27494" w:rsidRPr="00AC68F9" w:rsidRDefault="3EBC4140" w:rsidP="00232DB8">
      <w:pPr>
        <w:pStyle w:val="EDFBodyText"/>
        <w:rPr>
          <w:b/>
          <w:bCs/>
        </w:rPr>
      </w:pPr>
      <w:r w:rsidRPr="00AC68F9">
        <w:t>*Name Redacted*</w:t>
      </w:r>
    </w:p>
    <w:p w14:paraId="3B500DAB" w14:textId="1F9B5358" w:rsidR="00B43646" w:rsidRPr="00AC68F9" w:rsidRDefault="00B43646" w:rsidP="00232DB8">
      <w:pPr>
        <w:pStyle w:val="EDFBodyText"/>
      </w:pPr>
    </w:p>
    <w:tbl>
      <w:tblPr>
        <w:tblStyle w:val="TableGrid"/>
        <w:tblW w:w="10845" w:type="dxa"/>
        <w:tblLook w:val="04A0" w:firstRow="1" w:lastRow="0" w:firstColumn="1" w:lastColumn="0" w:noHBand="0" w:noVBand="1"/>
      </w:tblPr>
      <w:tblGrid>
        <w:gridCol w:w="3489"/>
        <w:gridCol w:w="3653"/>
        <w:gridCol w:w="3703"/>
      </w:tblGrid>
      <w:tr w:rsidR="00B43646" w:rsidRPr="00AC68F9" w14:paraId="1720FDF3" w14:textId="77777777" w:rsidTr="2DABDF5F">
        <w:trPr>
          <w:trHeight w:val="477"/>
        </w:trPr>
        <w:tc>
          <w:tcPr>
            <w:tcW w:w="3489" w:type="dxa"/>
          </w:tcPr>
          <w:p w14:paraId="6D346625" w14:textId="645EE11D" w:rsidR="00B43646" w:rsidRPr="00AC68F9" w:rsidRDefault="00B43646" w:rsidP="00232DB8">
            <w:pPr>
              <w:pStyle w:val="EDFBodyText"/>
            </w:pPr>
            <w:r w:rsidRPr="00AC68F9">
              <w:t>Development SharePoint Site</w:t>
            </w:r>
          </w:p>
        </w:tc>
        <w:tc>
          <w:tcPr>
            <w:tcW w:w="3653" w:type="dxa"/>
          </w:tcPr>
          <w:p w14:paraId="0E3F78E7" w14:textId="1BBE1FB1" w:rsidR="00B43646" w:rsidRPr="00AC68F9" w:rsidRDefault="00B43646" w:rsidP="00232DB8">
            <w:pPr>
              <w:pStyle w:val="EDFBodyText"/>
            </w:pPr>
            <w:r w:rsidRPr="00AC68F9">
              <w:t>Test/UAT SharePoint Site</w:t>
            </w:r>
          </w:p>
        </w:tc>
        <w:tc>
          <w:tcPr>
            <w:tcW w:w="3703" w:type="dxa"/>
          </w:tcPr>
          <w:p w14:paraId="340DF948" w14:textId="4933C661" w:rsidR="00B43646" w:rsidRPr="00AC68F9" w:rsidRDefault="00B43646" w:rsidP="00232DB8">
            <w:pPr>
              <w:pStyle w:val="EDFBodyText"/>
            </w:pPr>
            <w:r w:rsidRPr="00AC68F9">
              <w:t>Production SharePoint Site</w:t>
            </w:r>
          </w:p>
        </w:tc>
      </w:tr>
      <w:tr w:rsidR="009663D0" w:rsidRPr="00AC68F9" w14:paraId="01F89BAE" w14:textId="77777777" w:rsidTr="2DABDF5F">
        <w:trPr>
          <w:trHeight w:val="515"/>
        </w:trPr>
        <w:tc>
          <w:tcPr>
            <w:tcW w:w="3489" w:type="dxa"/>
          </w:tcPr>
          <w:p w14:paraId="6E869CA3" w14:textId="71C1D9EB" w:rsidR="009663D0" w:rsidRPr="00AC68F9" w:rsidRDefault="1697DF8B" w:rsidP="009663D0">
            <w:pPr>
              <w:textAlignment w:val="baseline"/>
              <w:rPr>
                <w:rFonts w:asciiTheme="minorHAnsi" w:hAnsiTheme="minorHAnsi" w:cstheme="minorHAnsi"/>
                <w:sz w:val="24"/>
                <w:szCs w:val="24"/>
              </w:rPr>
            </w:pPr>
            <w:r w:rsidRPr="00AC68F9">
              <w:rPr>
                <w:rFonts w:asciiTheme="minorHAnsi" w:hAnsiTheme="minorHAnsi" w:cstheme="minorHAnsi"/>
              </w:rPr>
              <w:t>*Name Redacted*</w:t>
            </w:r>
            <w:r w:rsidR="264012E5" w:rsidRPr="00AC68F9">
              <w:rPr>
                <w:rFonts w:asciiTheme="minorHAnsi" w:eastAsiaTheme="minorEastAsia" w:hAnsiTheme="minorHAnsi" w:cstheme="minorHAnsi"/>
                <w:sz w:val="24"/>
                <w:szCs w:val="24"/>
                <w:lang w:eastAsia="en-US"/>
              </w:rPr>
              <w:t xml:space="preserve"> </w:t>
            </w:r>
            <w:r w:rsidR="264012E5" w:rsidRPr="00AC68F9">
              <w:rPr>
                <w:rFonts w:asciiTheme="minorHAnsi" w:hAnsiTheme="minorHAnsi" w:cstheme="minorHAnsi"/>
                <w:sz w:val="24"/>
                <w:szCs w:val="24"/>
              </w:rPr>
              <w:t>DEV</w:t>
            </w:r>
          </w:p>
          <w:p w14:paraId="67BB0EFE" w14:textId="727E80D3" w:rsidR="009663D0" w:rsidRPr="00AC68F9" w:rsidRDefault="009663D0" w:rsidP="00232DB8">
            <w:pPr>
              <w:pStyle w:val="EDFBodyText"/>
            </w:pPr>
          </w:p>
        </w:tc>
        <w:tc>
          <w:tcPr>
            <w:tcW w:w="3653" w:type="dxa"/>
          </w:tcPr>
          <w:p w14:paraId="2BB1C02C" w14:textId="737513AD" w:rsidR="19935536" w:rsidRPr="00AC68F9" w:rsidRDefault="19935536" w:rsidP="13FD1739">
            <w:pPr>
              <w:rPr>
                <w:rFonts w:asciiTheme="minorHAnsi" w:hAnsiTheme="minorHAnsi" w:cstheme="minorHAnsi"/>
              </w:rPr>
            </w:pPr>
            <w:r w:rsidRPr="00AC68F9">
              <w:rPr>
                <w:rFonts w:asciiTheme="minorHAnsi" w:hAnsiTheme="minorHAnsi" w:cstheme="minorHAnsi"/>
              </w:rPr>
              <w:t>*Name Redacted* UAT</w:t>
            </w:r>
            <w:r w:rsidR="008A5737" w:rsidRPr="00AC68F9">
              <w:rPr>
                <w:rFonts w:eastAsiaTheme="minorEastAsia" w:cstheme="minorHAnsi"/>
                <w:sz w:val="24"/>
                <w:szCs w:val="24"/>
                <w:lang w:eastAsia="en-US"/>
              </w:rPr>
              <w:fldChar w:fldCharType="begin"/>
            </w:r>
            <w:r w:rsidR="008A5737" w:rsidRPr="00AC68F9">
              <w:rPr>
                <w:rFonts w:asciiTheme="minorHAnsi" w:hAnsiTheme="minorHAnsi" w:cstheme="minorHAnsi"/>
                <w:sz w:val="24"/>
                <w:szCs w:val="24"/>
              </w:rPr>
              <w:instrText>HYPERLINK "https://edfenergynnb.sharepoint.com/sites/PDADatabaseUAT"</w:instrText>
            </w:r>
            <w:r w:rsidR="008A5737" w:rsidRPr="00AC68F9">
              <w:rPr>
                <w:rFonts w:eastAsiaTheme="minorEastAsia" w:cstheme="minorHAnsi"/>
                <w:sz w:val="24"/>
                <w:szCs w:val="24"/>
              </w:rPr>
            </w:r>
            <w:r w:rsidR="008A5737" w:rsidRPr="00AC68F9">
              <w:rPr>
                <w:rFonts w:eastAsiaTheme="minorEastAsia" w:cstheme="minorHAnsi"/>
                <w:sz w:val="24"/>
                <w:szCs w:val="24"/>
                <w:lang w:eastAsia="en-US"/>
              </w:rPr>
              <w:fldChar w:fldCharType="separate"/>
            </w:r>
          </w:p>
          <w:p w14:paraId="0E3B1D90" w14:textId="47A09C5B" w:rsidR="009663D0" w:rsidRPr="00AC68F9" w:rsidRDefault="008A5737" w:rsidP="00232DB8">
            <w:pPr>
              <w:pStyle w:val="EDFBodyText"/>
            </w:pPr>
            <w:r w:rsidRPr="00AC68F9">
              <w:fldChar w:fldCharType="end"/>
            </w:r>
          </w:p>
        </w:tc>
        <w:tc>
          <w:tcPr>
            <w:tcW w:w="3703" w:type="dxa"/>
          </w:tcPr>
          <w:p w14:paraId="41937CCC" w14:textId="2DB0666D" w:rsidR="009663D0" w:rsidRPr="00AC68F9" w:rsidRDefault="4AD4CBC3" w:rsidP="009663D0">
            <w:pPr>
              <w:textAlignment w:val="baseline"/>
              <w:rPr>
                <w:rFonts w:asciiTheme="minorHAnsi" w:hAnsiTheme="minorHAnsi" w:cstheme="minorHAnsi"/>
                <w:sz w:val="24"/>
                <w:szCs w:val="24"/>
              </w:rPr>
            </w:pPr>
            <w:r w:rsidRPr="00AC68F9">
              <w:rPr>
                <w:rFonts w:asciiTheme="minorHAnsi" w:hAnsiTheme="minorHAnsi" w:cstheme="minorHAnsi"/>
              </w:rPr>
              <w:t>*Name Redacted*</w:t>
            </w:r>
            <w:r w:rsidR="3EB3AB18" w:rsidRPr="00AC68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0CE9D763" w14:textId="700D1960" w:rsidR="009663D0" w:rsidRPr="00AC68F9" w:rsidRDefault="009663D0" w:rsidP="00232DB8">
            <w:pPr>
              <w:pStyle w:val="EDFBodyText"/>
            </w:pPr>
          </w:p>
        </w:tc>
      </w:tr>
    </w:tbl>
    <w:p w14:paraId="657D058E" w14:textId="77777777" w:rsidR="00BE188B" w:rsidRPr="00AC68F9" w:rsidRDefault="00BE188B" w:rsidP="00766EC4">
      <w:pPr>
        <w:rPr>
          <w:rFonts w:cstheme="minorHAnsi"/>
          <w:lang w:eastAsia="en-GB"/>
        </w:rPr>
      </w:pPr>
    </w:p>
    <w:p w14:paraId="6088AD6D" w14:textId="711341F2" w:rsidR="000E1112" w:rsidRPr="00AC68F9" w:rsidRDefault="00DF10C7" w:rsidP="13FD1739">
      <w:pPr>
        <w:spacing w:line="259" w:lineRule="auto"/>
        <w:rPr>
          <w:rFonts w:cstheme="minorHAnsi"/>
          <w:b/>
          <w:bCs/>
          <w:lang w:eastAsia="en-GB"/>
        </w:rPr>
      </w:pPr>
      <w:r w:rsidRPr="00AC68F9">
        <w:rPr>
          <w:rFonts w:cstheme="minorHAnsi"/>
          <w:b/>
          <w:bCs/>
          <w:lang w:eastAsia="en-GB"/>
        </w:rPr>
        <w:t xml:space="preserve">Application data source breakdown: </w:t>
      </w:r>
      <w:r w:rsidR="444D9CE8" w:rsidRPr="00AC68F9">
        <w:rPr>
          <w:rFonts w:cstheme="minorHAnsi"/>
          <w:b/>
          <w:bCs/>
          <w:lang w:eastAsia="en-GB"/>
        </w:rPr>
        <w:t>WM Reply Example Project – Data Structure.xlsx (Insert Link to Document)</w:t>
      </w:r>
    </w:p>
    <w:p w14:paraId="6FECD513" w14:textId="767225CE" w:rsidR="0041147F" w:rsidRPr="00AC68F9" w:rsidRDefault="0041147F" w:rsidP="00766EC4">
      <w:pPr>
        <w:rPr>
          <w:rFonts w:cstheme="minorHAnsi"/>
          <w:b/>
          <w:bCs/>
          <w:lang w:eastAsia="en-GB"/>
        </w:rPr>
      </w:pPr>
    </w:p>
    <w:p w14:paraId="1490AB57" w14:textId="77777777" w:rsidR="000E1112" w:rsidRPr="00AC68F9" w:rsidRDefault="000E1112" w:rsidP="00766EC4">
      <w:pPr>
        <w:rPr>
          <w:rFonts w:cstheme="minorHAnsi"/>
          <w:b/>
          <w:bCs/>
          <w:lang w:eastAsia="en-GB"/>
        </w:rPr>
      </w:pPr>
    </w:p>
    <w:p w14:paraId="1406C34B" w14:textId="77777777" w:rsidR="00F27871" w:rsidRPr="00AC68F9" w:rsidRDefault="00F27871" w:rsidP="00766EC4">
      <w:pPr>
        <w:rPr>
          <w:rFonts w:cstheme="minorHAnsi"/>
          <w:lang w:eastAsia="en-GB"/>
        </w:rPr>
      </w:pPr>
    </w:p>
    <w:p w14:paraId="1E20FA85" w14:textId="1C5226DC" w:rsidR="00ED2745" w:rsidRPr="00AC68F9" w:rsidRDefault="00766EC4" w:rsidP="00627DFC">
      <w:pPr>
        <w:pStyle w:val="Heading1"/>
        <w:rPr>
          <w:rFonts w:asciiTheme="minorHAnsi" w:hAnsiTheme="minorHAnsi" w:cstheme="minorHAnsi"/>
        </w:rPr>
      </w:pPr>
      <w:bookmarkStart w:id="12" w:name="_Toc198712169"/>
      <w:r w:rsidRPr="00AC68F9">
        <w:rPr>
          <w:rFonts w:asciiTheme="minorHAnsi" w:hAnsiTheme="minorHAnsi" w:cstheme="minorHAnsi"/>
        </w:rPr>
        <w:t>4. Solution Components</w:t>
      </w:r>
      <w:bookmarkEnd w:id="12"/>
    </w:p>
    <w:p w14:paraId="2559DEF8" w14:textId="77777777" w:rsidR="00EC4ADA" w:rsidRPr="00AC68F9" w:rsidRDefault="00EC4ADA" w:rsidP="00EC4ADA">
      <w:pPr>
        <w:rPr>
          <w:rFonts w:cstheme="minorHAnsi"/>
          <w:lang w:eastAsia="en-GB"/>
        </w:rPr>
      </w:pPr>
    </w:p>
    <w:p w14:paraId="34CAA3F3" w14:textId="2CEA798F" w:rsidR="00EC4ADA" w:rsidRPr="00AC68F9" w:rsidRDefault="00EC4ADA" w:rsidP="00EC4ADA">
      <w:pPr>
        <w:rPr>
          <w:rFonts w:cstheme="minorHAnsi"/>
          <w:lang w:eastAsia="en-GB"/>
        </w:rPr>
      </w:pPr>
      <w:proofErr w:type="gramStart"/>
      <w:r w:rsidRPr="00AC68F9">
        <w:rPr>
          <w:rFonts w:cstheme="minorHAnsi"/>
          <w:lang w:eastAsia="en-GB"/>
        </w:rPr>
        <w:t>Both of the applications</w:t>
      </w:r>
      <w:proofErr w:type="gramEnd"/>
      <w:r w:rsidRPr="00AC68F9">
        <w:rPr>
          <w:rFonts w:cstheme="minorHAnsi"/>
          <w:lang w:eastAsia="en-GB"/>
        </w:rPr>
        <w:t xml:space="preserve"> contain effectively identical flows, with the only difference being the </w:t>
      </w:r>
      <w:r w:rsidR="00AF0E4D" w:rsidRPr="00AC68F9">
        <w:rPr>
          <w:rFonts w:cstheme="minorHAnsi"/>
          <w:lang w:eastAsia="en-GB"/>
        </w:rPr>
        <w:t>SharePoint sites and lists targeted by the flows</w:t>
      </w:r>
    </w:p>
    <w:p w14:paraId="194DDC59" w14:textId="1C750813" w:rsidR="00ED2745" w:rsidRPr="00AC68F9" w:rsidRDefault="00ED2745" w:rsidP="00ED2745">
      <w:pPr>
        <w:pStyle w:val="Heading2"/>
        <w:rPr>
          <w:rFonts w:asciiTheme="minorHAnsi" w:hAnsiTheme="minorHAnsi" w:cstheme="minorHAnsi"/>
        </w:rPr>
      </w:pPr>
      <w:bookmarkStart w:id="13" w:name="_Toc198712170"/>
      <w:r w:rsidRPr="00AC68F9">
        <w:rPr>
          <w:rFonts w:asciiTheme="minorHAnsi" w:hAnsiTheme="minorHAnsi" w:cstheme="minorHAnsi"/>
        </w:rPr>
        <w:t>Power Apps Application</w:t>
      </w:r>
      <w:bookmarkEnd w:id="13"/>
    </w:p>
    <w:p w14:paraId="2744A096" w14:textId="68382A35" w:rsidR="00ED2745" w:rsidRPr="00AC68F9" w:rsidRDefault="00ED2745" w:rsidP="13FD1739">
      <w:pPr>
        <w:pStyle w:val="EDFSubheads"/>
        <w:rPr>
          <w:rFonts w:asciiTheme="minorHAnsi" w:hAnsiTheme="minorHAnsi" w:cstheme="minorHAnsi"/>
        </w:rPr>
      </w:pPr>
    </w:p>
    <w:p w14:paraId="3BDA9092" w14:textId="07DD074A" w:rsidR="3706D651" w:rsidRPr="00AC68F9" w:rsidRDefault="3706D651" w:rsidP="13FD1739">
      <w:pPr>
        <w:pStyle w:val="EDFSubheads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>*Name Redacted*</w:t>
      </w:r>
    </w:p>
    <w:p w14:paraId="056DFF6A" w14:textId="77777777" w:rsidR="008B4A37" w:rsidRPr="00AC68F9" w:rsidRDefault="008B4A37" w:rsidP="00ED2745">
      <w:pPr>
        <w:pStyle w:val="EDFSubheads"/>
        <w:rPr>
          <w:rFonts w:asciiTheme="minorHAnsi" w:hAnsiTheme="minorHAnsi" w:cstheme="minorHAnsi"/>
          <w:bCs/>
        </w:rPr>
      </w:pPr>
    </w:p>
    <w:p w14:paraId="3C744BAE" w14:textId="507EE399" w:rsidR="00AF0E4D" w:rsidRPr="00AC68F9" w:rsidRDefault="00AF0E4D" w:rsidP="00AF0E4D">
      <w:pPr>
        <w:pStyle w:val="Heading2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>Power Automate flows</w:t>
      </w:r>
    </w:p>
    <w:p w14:paraId="0E0FC493" w14:textId="0EDBE705" w:rsidR="00FF0C2C" w:rsidRPr="00AC68F9" w:rsidRDefault="0A8E3A4C" w:rsidP="00FF0C2C">
      <w:pPr>
        <w:pStyle w:val="EDFSubheads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>*NAME REDACTED*</w:t>
      </w:r>
      <w:r w:rsidR="00FF0C2C" w:rsidRPr="00AC68F9">
        <w:rPr>
          <w:rFonts w:asciiTheme="minorHAnsi" w:hAnsiTheme="minorHAnsi" w:cstheme="minorHAnsi"/>
        </w:rPr>
        <w:t xml:space="preserve"> – </w:t>
      </w:r>
      <w:r w:rsidR="00291D52" w:rsidRPr="00AC68F9">
        <w:rPr>
          <w:rFonts w:asciiTheme="minorHAnsi" w:hAnsiTheme="minorHAnsi" w:cstheme="minorHAnsi"/>
        </w:rPr>
        <w:t>Create Output Form (</w:t>
      </w:r>
      <w:proofErr w:type="gramStart"/>
      <w:r w:rsidR="00291D52" w:rsidRPr="00AC68F9">
        <w:rPr>
          <w:rFonts w:asciiTheme="minorHAnsi" w:hAnsiTheme="minorHAnsi" w:cstheme="minorHAnsi"/>
        </w:rPr>
        <w:t>Non Premium</w:t>
      </w:r>
      <w:proofErr w:type="gramEnd"/>
      <w:r w:rsidR="00291D52" w:rsidRPr="00AC68F9">
        <w:rPr>
          <w:rFonts w:asciiTheme="minorHAnsi" w:hAnsiTheme="minorHAnsi" w:cstheme="minorHAnsi"/>
        </w:rPr>
        <w:t>)</w:t>
      </w:r>
    </w:p>
    <w:p w14:paraId="0DF4E3CB" w14:textId="304FD3CA" w:rsidR="00FF0C2C" w:rsidRPr="00AC68F9" w:rsidRDefault="00FF0C2C" w:rsidP="00FF0C2C">
      <w:pPr>
        <w:pStyle w:val="EDFBullets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 xml:space="preserve">Trigger: </w:t>
      </w:r>
      <w:r w:rsidR="00291D52" w:rsidRPr="00AC68F9">
        <w:rPr>
          <w:rFonts w:asciiTheme="minorHAnsi" w:hAnsiTheme="minorHAnsi" w:cstheme="minorHAnsi"/>
        </w:rPr>
        <w:t>Activated from a Power App</w:t>
      </w:r>
    </w:p>
    <w:p w14:paraId="06D3928E" w14:textId="626F69FE" w:rsidR="00FF0C2C" w:rsidRPr="00AC68F9" w:rsidRDefault="00FF0C2C" w:rsidP="00FF0C2C">
      <w:pPr>
        <w:pStyle w:val="EDFBullets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 xml:space="preserve">Summary: This flow </w:t>
      </w:r>
      <w:r w:rsidR="00291D52" w:rsidRPr="00AC68F9">
        <w:rPr>
          <w:rFonts w:asciiTheme="minorHAnsi" w:hAnsiTheme="minorHAnsi" w:cstheme="minorHAnsi"/>
        </w:rPr>
        <w:t xml:space="preserve">exports the selected </w:t>
      </w:r>
      <w:r w:rsidR="00DD1425" w:rsidRPr="00AC68F9">
        <w:rPr>
          <w:rFonts w:asciiTheme="minorHAnsi" w:hAnsiTheme="minorHAnsi" w:cstheme="minorHAnsi"/>
        </w:rPr>
        <w:t xml:space="preserve">contract and its associated data into a .PDF document format and sends the exported file to logged-in </w:t>
      </w:r>
      <w:proofErr w:type="gramStart"/>
      <w:r w:rsidR="00DD1425" w:rsidRPr="00AC68F9">
        <w:rPr>
          <w:rFonts w:asciiTheme="minorHAnsi" w:hAnsiTheme="minorHAnsi" w:cstheme="minorHAnsi"/>
        </w:rPr>
        <w:t>users</w:t>
      </w:r>
      <w:proofErr w:type="gramEnd"/>
      <w:r w:rsidR="00DD1425" w:rsidRPr="00AC68F9">
        <w:rPr>
          <w:rFonts w:asciiTheme="minorHAnsi" w:hAnsiTheme="minorHAnsi" w:cstheme="minorHAnsi"/>
        </w:rPr>
        <w:t xml:space="preserve"> email address.</w:t>
      </w:r>
    </w:p>
    <w:p w14:paraId="6FC2D53E" w14:textId="77777777" w:rsidR="00CF3195" w:rsidRPr="00AC68F9" w:rsidRDefault="00CF3195" w:rsidP="00CF3195">
      <w:pPr>
        <w:pStyle w:val="EDFBullets"/>
        <w:numPr>
          <w:ilvl w:val="0"/>
          <w:numId w:val="0"/>
        </w:numPr>
        <w:ind w:left="284" w:hanging="284"/>
        <w:rPr>
          <w:rFonts w:asciiTheme="minorHAnsi" w:hAnsiTheme="minorHAnsi" w:cstheme="minorHAnsi"/>
        </w:rPr>
      </w:pPr>
    </w:p>
    <w:p w14:paraId="72C8AC5B" w14:textId="77777777" w:rsidR="00CF3195" w:rsidRPr="00AC68F9" w:rsidRDefault="00CF3195" w:rsidP="00CF3195">
      <w:pPr>
        <w:pStyle w:val="EDFBullets"/>
        <w:numPr>
          <w:ilvl w:val="0"/>
          <w:numId w:val="0"/>
        </w:numPr>
        <w:ind w:left="284" w:hanging="284"/>
        <w:rPr>
          <w:rFonts w:asciiTheme="minorHAnsi" w:hAnsiTheme="minorHAnsi" w:cstheme="minorHAnsi"/>
          <w:b/>
          <w:bCs/>
        </w:rPr>
      </w:pPr>
      <w:r w:rsidRPr="00AC68F9">
        <w:rPr>
          <w:rFonts w:asciiTheme="minorHAnsi" w:hAnsiTheme="minorHAnsi" w:cstheme="minorHAnsi"/>
          <w:b/>
          <w:bCs/>
        </w:rPr>
        <w:t>The following detailed flows are not packaged as part of the solution, but are stored in the Developer</w:t>
      </w:r>
    </w:p>
    <w:p w14:paraId="4249FDF9" w14:textId="1FC20F10" w:rsidR="00CF3195" w:rsidRPr="00AC68F9" w:rsidRDefault="00CF3195" w:rsidP="00CF3195">
      <w:pPr>
        <w:pStyle w:val="EDFBullets"/>
        <w:numPr>
          <w:ilvl w:val="0"/>
          <w:numId w:val="0"/>
        </w:numPr>
        <w:ind w:left="284" w:hanging="284"/>
        <w:rPr>
          <w:rFonts w:asciiTheme="minorHAnsi" w:hAnsiTheme="minorHAnsi" w:cstheme="minorHAnsi"/>
          <w:b/>
          <w:bCs/>
        </w:rPr>
      </w:pPr>
      <w:r w:rsidRPr="00AC68F9">
        <w:rPr>
          <w:rFonts w:asciiTheme="minorHAnsi" w:hAnsiTheme="minorHAnsi" w:cstheme="minorHAnsi"/>
          <w:b/>
          <w:bCs/>
        </w:rPr>
        <w:t>Environment</w:t>
      </w:r>
    </w:p>
    <w:p w14:paraId="2A655F8F" w14:textId="77777777" w:rsidR="00FF0C2C" w:rsidRPr="00AC68F9" w:rsidRDefault="00FF0C2C" w:rsidP="00FF0C2C">
      <w:pPr>
        <w:rPr>
          <w:rFonts w:cstheme="minorHAnsi"/>
          <w:lang w:eastAsia="en-GB"/>
        </w:rPr>
      </w:pPr>
    </w:p>
    <w:p w14:paraId="0712F40D" w14:textId="244AC522" w:rsidR="00AF0E4D" w:rsidRPr="00AC68F9" w:rsidRDefault="0A8E3A4C" w:rsidP="00AE6166">
      <w:pPr>
        <w:pStyle w:val="EDFSubheads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>*NAME REDACTED*</w:t>
      </w:r>
      <w:r w:rsidR="00004891" w:rsidRPr="00AC68F9">
        <w:rPr>
          <w:rFonts w:asciiTheme="minorHAnsi" w:hAnsiTheme="minorHAnsi" w:cstheme="minorHAnsi"/>
        </w:rPr>
        <w:t xml:space="preserve"> – Import Excel Data into SharePoint List (Approvals Data)</w:t>
      </w:r>
    </w:p>
    <w:p w14:paraId="32E93C01" w14:textId="5B0D38C7" w:rsidR="0056721B" w:rsidRPr="00AC68F9" w:rsidRDefault="0056721B" w:rsidP="0056721B">
      <w:pPr>
        <w:pStyle w:val="EDFBullets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 xml:space="preserve">Trigger: Manually </w:t>
      </w:r>
      <w:r w:rsidR="00C94175" w:rsidRPr="00AC68F9">
        <w:rPr>
          <w:rFonts w:asciiTheme="minorHAnsi" w:hAnsiTheme="minorHAnsi" w:cstheme="minorHAnsi"/>
        </w:rPr>
        <w:t>Activated from Power Automate</w:t>
      </w:r>
    </w:p>
    <w:p w14:paraId="0EB7F657" w14:textId="5709987B" w:rsidR="0056721B" w:rsidRPr="00AC68F9" w:rsidRDefault="0056721B" w:rsidP="0056721B">
      <w:pPr>
        <w:pStyle w:val="EDFBullets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>Summary:</w:t>
      </w:r>
      <w:r w:rsidR="00C94175" w:rsidRPr="00AC68F9">
        <w:rPr>
          <w:rFonts w:asciiTheme="minorHAnsi" w:hAnsiTheme="minorHAnsi" w:cstheme="minorHAnsi"/>
        </w:rPr>
        <w:t xml:space="preserve"> This flow imports data</w:t>
      </w:r>
      <w:r w:rsidR="00B51609" w:rsidRPr="00AC68F9">
        <w:rPr>
          <w:rFonts w:asciiTheme="minorHAnsi" w:hAnsiTheme="minorHAnsi" w:cstheme="minorHAnsi"/>
        </w:rPr>
        <w:t xml:space="preserve"> from</w:t>
      </w:r>
      <w:r w:rsidR="00D47279" w:rsidRPr="00AC68F9">
        <w:rPr>
          <w:rFonts w:asciiTheme="minorHAnsi" w:hAnsiTheme="minorHAnsi" w:cstheme="minorHAnsi"/>
        </w:rPr>
        <w:t xml:space="preserve"> a select .xlsx document</w:t>
      </w:r>
      <w:r w:rsidR="00C94175" w:rsidRPr="00AC68F9">
        <w:rPr>
          <w:rFonts w:asciiTheme="minorHAnsi" w:hAnsiTheme="minorHAnsi" w:cstheme="minorHAnsi"/>
        </w:rPr>
        <w:t xml:space="preserve"> into the production version of the application</w:t>
      </w:r>
    </w:p>
    <w:p w14:paraId="2D0C9625" w14:textId="77777777" w:rsidR="00AF0E4D" w:rsidRPr="00AC68F9" w:rsidRDefault="00AF0E4D" w:rsidP="00ED2745">
      <w:pPr>
        <w:rPr>
          <w:rFonts w:cstheme="minorHAnsi"/>
          <w:lang w:eastAsia="en-GB"/>
        </w:rPr>
      </w:pPr>
    </w:p>
    <w:p w14:paraId="23ADA5E0" w14:textId="038F8F75" w:rsidR="00004891" w:rsidRPr="00AC68F9" w:rsidRDefault="0A8E3A4C" w:rsidP="00004891">
      <w:pPr>
        <w:pStyle w:val="EDFSubheads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>*NAME REDACTED*</w:t>
      </w:r>
      <w:r w:rsidR="00004891" w:rsidRPr="00AC68F9">
        <w:rPr>
          <w:rFonts w:asciiTheme="minorHAnsi" w:hAnsiTheme="minorHAnsi" w:cstheme="minorHAnsi"/>
        </w:rPr>
        <w:t xml:space="preserve"> – Import Excel Data into SharePoint List</w:t>
      </w:r>
      <w:r w:rsidR="0056721B" w:rsidRPr="00AC68F9">
        <w:rPr>
          <w:rFonts w:asciiTheme="minorHAnsi" w:hAnsiTheme="minorHAnsi" w:cstheme="minorHAnsi"/>
        </w:rPr>
        <w:t xml:space="preserve"> (Named Resources)</w:t>
      </w:r>
    </w:p>
    <w:p w14:paraId="3197AA8A" w14:textId="77777777" w:rsidR="00FF0C2C" w:rsidRPr="00AC68F9" w:rsidRDefault="00FF0C2C" w:rsidP="00FF0C2C">
      <w:pPr>
        <w:pStyle w:val="EDFBullets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>Trigger: Manually Activated from Power Automate</w:t>
      </w:r>
    </w:p>
    <w:p w14:paraId="22764EFF" w14:textId="77777777" w:rsidR="00FF0C2C" w:rsidRPr="00AC68F9" w:rsidRDefault="00FF0C2C" w:rsidP="00FF0C2C">
      <w:pPr>
        <w:pStyle w:val="EDFBullets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lastRenderedPageBreak/>
        <w:t>Summary: This flow imports data from a select .xlsx document into the production version of the application</w:t>
      </w:r>
    </w:p>
    <w:p w14:paraId="30F0DF27" w14:textId="77777777" w:rsidR="00004891" w:rsidRPr="00AC68F9" w:rsidRDefault="00004891" w:rsidP="00ED2745">
      <w:pPr>
        <w:rPr>
          <w:rFonts w:cstheme="minorHAnsi"/>
          <w:lang w:eastAsia="en-GB"/>
        </w:rPr>
      </w:pPr>
    </w:p>
    <w:p w14:paraId="22C57653" w14:textId="773F07FE" w:rsidR="00004891" w:rsidRPr="00AC68F9" w:rsidRDefault="0A8E3A4C" w:rsidP="00004891">
      <w:pPr>
        <w:pStyle w:val="EDFSubheads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>*NAME REDACTED*</w:t>
      </w:r>
      <w:r w:rsidR="00004891" w:rsidRPr="00AC68F9">
        <w:rPr>
          <w:rFonts w:asciiTheme="minorHAnsi" w:hAnsiTheme="minorHAnsi" w:cstheme="minorHAnsi"/>
        </w:rPr>
        <w:t xml:space="preserve"> – Import Excel Data into SharePoint List</w:t>
      </w:r>
      <w:r w:rsidR="0056721B" w:rsidRPr="00AC68F9">
        <w:rPr>
          <w:rFonts w:asciiTheme="minorHAnsi" w:hAnsiTheme="minorHAnsi" w:cstheme="minorHAnsi"/>
        </w:rPr>
        <w:t xml:space="preserve"> (Project Overview)</w:t>
      </w:r>
    </w:p>
    <w:p w14:paraId="2A623FB5" w14:textId="77777777" w:rsidR="00FF0C2C" w:rsidRPr="00AC68F9" w:rsidRDefault="00FF0C2C" w:rsidP="00FF0C2C">
      <w:pPr>
        <w:pStyle w:val="EDFBullets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>Trigger: Manually Activated from Power Automate</w:t>
      </w:r>
    </w:p>
    <w:p w14:paraId="1632CF69" w14:textId="77777777" w:rsidR="00FF0C2C" w:rsidRPr="00AC68F9" w:rsidRDefault="00FF0C2C" w:rsidP="00FF0C2C">
      <w:pPr>
        <w:pStyle w:val="EDFBullets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>Summary: This flow imports data from a select .xlsx document into the production version of the application</w:t>
      </w:r>
    </w:p>
    <w:p w14:paraId="6C6A0BAE" w14:textId="77777777" w:rsidR="00004891" w:rsidRPr="00AC68F9" w:rsidRDefault="00004891" w:rsidP="00ED2745">
      <w:pPr>
        <w:rPr>
          <w:rFonts w:cstheme="minorHAnsi"/>
          <w:lang w:eastAsia="en-GB"/>
        </w:rPr>
      </w:pPr>
    </w:p>
    <w:p w14:paraId="5D4C71F4" w14:textId="30A654AA" w:rsidR="00004891" w:rsidRPr="00AC68F9" w:rsidRDefault="0A8E3A4C" w:rsidP="00004891">
      <w:pPr>
        <w:pStyle w:val="EDFSubheads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>*NAME REDACTED*</w:t>
      </w:r>
      <w:r w:rsidR="00004891" w:rsidRPr="00AC68F9">
        <w:rPr>
          <w:rFonts w:asciiTheme="minorHAnsi" w:hAnsiTheme="minorHAnsi" w:cstheme="minorHAnsi"/>
        </w:rPr>
        <w:t xml:space="preserve"> – Import Excel Data into SharePoint List</w:t>
      </w:r>
      <w:r w:rsidR="0056721B" w:rsidRPr="00AC68F9">
        <w:rPr>
          <w:rFonts w:asciiTheme="minorHAnsi" w:hAnsiTheme="minorHAnsi" w:cstheme="minorHAnsi"/>
        </w:rPr>
        <w:t xml:space="preserve"> (Resources Data)</w:t>
      </w:r>
    </w:p>
    <w:p w14:paraId="47077DD9" w14:textId="77777777" w:rsidR="00FF0C2C" w:rsidRPr="00AC68F9" w:rsidRDefault="00FF0C2C" w:rsidP="00FF0C2C">
      <w:pPr>
        <w:pStyle w:val="EDFBullets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>Trigger: Manually Activated from Power Automate</w:t>
      </w:r>
    </w:p>
    <w:p w14:paraId="0573CE32" w14:textId="77777777" w:rsidR="00FF0C2C" w:rsidRPr="00AC68F9" w:rsidRDefault="00FF0C2C" w:rsidP="00FF0C2C">
      <w:pPr>
        <w:pStyle w:val="EDFBullets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>Summary: This flow imports data from a select .xlsx document into the production version of the application</w:t>
      </w:r>
    </w:p>
    <w:p w14:paraId="46C1179C" w14:textId="77777777" w:rsidR="00004891" w:rsidRPr="00AC68F9" w:rsidRDefault="00004891" w:rsidP="00ED2745">
      <w:pPr>
        <w:rPr>
          <w:rFonts w:cstheme="minorHAnsi"/>
          <w:lang w:eastAsia="en-GB"/>
        </w:rPr>
      </w:pPr>
    </w:p>
    <w:p w14:paraId="4EF96A55" w14:textId="6174C9C2" w:rsidR="00004891" w:rsidRPr="00AC68F9" w:rsidRDefault="0A8E3A4C" w:rsidP="00004891">
      <w:pPr>
        <w:pStyle w:val="EDFSubheads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>*NAME REDACTED*</w:t>
      </w:r>
      <w:r w:rsidR="00004891" w:rsidRPr="00AC68F9">
        <w:rPr>
          <w:rFonts w:asciiTheme="minorHAnsi" w:hAnsiTheme="minorHAnsi" w:cstheme="minorHAnsi"/>
        </w:rPr>
        <w:t xml:space="preserve"> – Import Excel Data into SharePoint List</w:t>
      </w:r>
      <w:r w:rsidR="0056721B" w:rsidRPr="00AC68F9">
        <w:rPr>
          <w:rFonts w:asciiTheme="minorHAnsi" w:hAnsiTheme="minorHAnsi" w:cstheme="minorHAnsi"/>
        </w:rPr>
        <w:t xml:space="preserve"> (Roles)</w:t>
      </w:r>
    </w:p>
    <w:p w14:paraId="5559B739" w14:textId="77777777" w:rsidR="00FF0C2C" w:rsidRPr="00AC68F9" w:rsidRDefault="00FF0C2C" w:rsidP="00FF0C2C">
      <w:pPr>
        <w:pStyle w:val="EDFBullets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>Trigger: Manually Activated from Power Automate</w:t>
      </w:r>
    </w:p>
    <w:p w14:paraId="23800626" w14:textId="30DBCBC4" w:rsidR="00FF0C2C" w:rsidRPr="00AC68F9" w:rsidRDefault="00FF0C2C" w:rsidP="00DE7118">
      <w:pPr>
        <w:pStyle w:val="EDFBullets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>Summary: This flow imports data from a select .xlsx document into the production version of the application</w:t>
      </w:r>
    </w:p>
    <w:p w14:paraId="1A06614A" w14:textId="77777777" w:rsidR="00004891" w:rsidRPr="00AC68F9" w:rsidRDefault="00004891" w:rsidP="00ED2745">
      <w:pPr>
        <w:rPr>
          <w:rFonts w:cstheme="minorHAnsi"/>
          <w:lang w:eastAsia="en-GB"/>
        </w:rPr>
      </w:pPr>
    </w:p>
    <w:p w14:paraId="5B40E2E9" w14:textId="41866E01" w:rsidR="00004891" w:rsidRPr="00AC68F9" w:rsidRDefault="0A8E3A4C" w:rsidP="00004891">
      <w:pPr>
        <w:pStyle w:val="EDFSubheads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>*NAME REDACTED*</w:t>
      </w:r>
      <w:r w:rsidR="00004891" w:rsidRPr="00AC68F9">
        <w:rPr>
          <w:rFonts w:asciiTheme="minorHAnsi" w:hAnsiTheme="minorHAnsi" w:cstheme="minorHAnsi"/>
        </w:rPr>
        <w:t xml:space="preserve"> – Import Excel Data into SharePoint List</w:t>
      </w:r>
      <w:r w:rsidR="0056721B" w:rsidRPr="00AC68F9">
        <w:rPr>
          <w:rFonts w:asciiTheme="minorHAnsi" w:hAnsiTheme="minorHAnsi" w:cstheme="minorHAnsi"/>
        </w:rPr>
        <w:t xml:space="preserve"> (Stations</w:t>
      </w:r>
      <w:r w:rsidR="00CF3195" w:rsidRPr="00AC68F9">
        <w:rPr>
          <w:rFonts w:asciiTheme="minorHAnsi" w:hAnsiTheme="minorHAnsi" w:cstheme="minorHAnsi"/>
        </w:rPr>
        <w:t>)</w:t>
      </w:r>
    </w:p>
    <w:p w14:paraId="674B712B" w14:textId="77777777" w:rsidR="00FF0C2C" w:rsidRPr="00AC68F9" w:rsidRDefault="00FF0C2C" w:rsidP="00FF0C2C">
      <w:pPr>
        <w:pStyle w:val="EDFBullets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>Trigger: Manually Activated from Power Automate</w:t>
      </w:r>
    </w:p>
    <w:p w14:paraId="544173A8" w14:textId="77777777" w:rsidR="00FF0C2C" w:rsidRPr="00AC68F9" w:rsidRDefault="00FF0C2C" w:rsidP="00FF0C2C">
      <w:pPr>
        <w:pStyle w:val="EDFBullets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>Summary: This flow imports data from a select .xlsx document into the production version of the application</w:t>
      </w:r>
    </w:p>
    <w:p w14:paraId="26656366" w14:textId="77777777" w:rsidR="00004891" w:rsidRPr="00AC68F9" w:rsidRDefault="00004891" w:rsidP="00ED2745">
      <w:pPr>
        <w:rPr>
          <w:rFonts w:cstheme="minorHAnsi"/>
          <w:lang w:eastAsia="en-GB"/>
        </w:rPr>
      </w:pPr>
    </w:p>
    <w:p w14:paraId="46FAE9EA" w14:textId="4EF3B3DB" w:rsidR="00004891" w:rsidRPr="00AC68F9" w:rsidRDefault="0A8E3A4C" w:rsidP="00FF0C2C">
      <w:pPr>
        <w:pStyle w:val="EDFSubheads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>*NAME REDACTED*</w:t>
      </w:r>
      <w:r w:rsidR="00004891" w:rsidRPr="00AC68F9">
        <w:rPr>
          <w:rFonts w:asciiTheme="minorHAnsi" w:hAnsiTheme="minorHAnsi" w:cstheme="minorHAnsi"/>
        </w:rPr>
        <w:t xml:space="preserve"> – Import Excel Data into SharePoint List</w:t>
      </w:r>
      <w:r w:rsidR="0056721B" w:rsidRPr="00AC68F9">
        <w:rPr>
          <w:rFonts w:asciiTheme="minorHAnsi" w:hAnsiTheme="minorHAnsi" w:cstheme="minorHAnsi"/>
        </w:rPr>
        <w:t xml:space="preserve"> (Suppliers</w:t>
      </w:r>
      <w:r w:rsidR="00CF3195" w:rsidRPr="00AC68F9">
        <w:rPr>
          <w:rFonts w:asciiTheme="minorHAnsi" w:hAnsiTheme="minorHAnsi" w:cstheme="minorHAnsi"/>
        </w:rPr>
        <w:t>)</w:t>
      </w:r>
    </w:p>
    <w:p w14:paraId="01CF03EA" w14:textId="77777777" w:rsidR="00FF0C2C" w:rsidRPr="00AC68F9" w:rsidRDefault="00FF0C2C" w:rsidP="00FF0C2C">
      <w:pPr>
        <w:pStyle w:val="EDFBullets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>Trigger: Manually Activated from Power Automate</w:t>
      </w:r>
    </w:p>
    <w:p w14:paraId="7DD5EC0A" w14:textId="77777777" w:rsidR="00FF0C2C" w:rsidRPr="00AC68F9" w:rsidRDefault="00FF0C2C" w:rsidP="00FF0C2C">
      <w:pPr>
        <w:pStyle w:val="EDFBullets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>Summary: This flow imports data from a select .xlsx document into the production version of the application</w:t>
      </w:r>
    </w:p>
    <w:p w14:paraId="206A7FF2" w14:textId="77777777" w:rsidR="00CF3195" w:rsidRPr="00AC68F9" w:rsidRDefault="00CF3195" w:rsidP="00CF3195">
      <w:pPr>
        <w:pStyle w:val="EDFBullets"/>
        <w:numPr>
          <w:ilvl w:val="0"/>
          <w:numId w:val="0"/>
        </w:numPr>
        <w:ind w:left="284" w:hanging="284"/>
        <w:rPr>
          <w:rFonts w:asciiTheme="minorHAnsi" w:hAnsiTheme="minorHAnsi" w:cstheme="minorHAnsi"/>
        </w:rPr>
      </w:pPr>
    </w:p>
    <w:p w14:paraId="02CAD12F" w14:textId="6B1A43F6" w:rsidR="00CF3195" w:rsidRPr="00AC68F9" w:rsidRDefault="0A8E3A4C" w:rsidP="00CF3195">
      <w:pPr>
        <w:pStyle w:val="EDFSubheads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>*NAME REDACTED*</w:t>
      </w:r>
      <w:r w:rsidR="00CF3195" w:rsidRPr="00AC68F9">
        <w:rPr>
          <w:rFonts w:asciiTheme="minorHAnsi" w:hAnsiTheme="minorHAnsi" w:cstheme="minorHAnsi"/>
        </w:rPr>
        <w:t xml:space="preserve"> – Import Excel Data into SharePoint List (Suppliers)</w:t>
      </w:r>
    </w:p>
    <w:p w14:paraId="39C7B3DE" w14:textId="77777777" w:rsidR="00CF3195" w:rsidRPr="00AC68F9" w:rsidRDefault="00CF3195" w:rsidP="00CF3195">
      <w:pPr>
        <w:pStyle w:val="EDFBullets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>Trigger: Manually Activated from Power Automate</w:t>
      </w:r>
    </w:p>
    <w:p w14:paraId="3D4C238B" w14:textId="77777777" w:rsidR="00CF3195" w:rsidRPr="00AC68F9" w:rsidRDefault="00CF3195" w:rsidP="00CF3195">
      <w:pPr>
        <w:pStyle w:val="EDFBullets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>Summary: This flow imports data from a select .xlsx document into the production version of the application</w:t>
      </w:r>
    </w:p>
    <w:p w14:paraId="17D5DEA3" w14:textId="77777777" w:rsidR="00CF3195" w:rsidRPr="00AC68F9" w:rsidRDefault="00CF3195" w:rsidP="00CF3195">
      <w:pPr>
        <w:pStyle w:val="EDFBullets"/>
        <w:numPr>
          <w:ilvl w:val="0"/>
          <w:numId w:val="0"/>
        </w:numPr>
        <w:ind w:left="284" w:hanging="284"/>
        <w:rPr>
          <w:rFonts w:asciiTheme="minorHAnsi" w:hAnsiTheme="minorHAnsi" w:cstheme="minorHAnsi"/>
        </w:rPr>
      </w:pPr>
    </w:p>
    <w:p w14:paraId="319ACC9A" w14:textId="1B8658C2" w:rsidR="00DE7118" w:rsidRPr="00AC68F9" w:rsidRDefault="0A8E3A4C" w:rsidP="00DE7118">
      <w:pPr>
        <w:pStyle w:val="EDFSubheads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>*NAME REDACTED*</w:t>
      </w:r>
      <w:r w:rsidR="00DE7118" w:rsidRPr="00AC68F9">
        <w:rPr>
          <w:rFonts w:asciiTheme="minorHAnsi" w:hAnsiTheme="minorHAnsi" w:cstheme="minorHAnsi"/>
        </w:rPr>
        <w:t xml:space="preserve"> - Delete all data in Resources, Approvals, Project Overview and Named Resources</w:t>
      </w:r>
    </w:p>
    <w:p w14:paraId="79A42980" w14:textId="5677E6F2" w:rsidR="00061226" w:rsidRPr="00AC68F9" w:rsidRDefault="00DE7118" w:rsidP="00DE7118">
      <w:pPr>
        <w:pStyle w:val="EDFBullets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>Trigger: Manually Activated from Power Automate</w:t>
      </w:r>
    </w:p>
    <w:p w14:paraId="4BA5213D" w14:textId="2EEA4227" w:rsidR="00DE7118" w:rsidRPr="00AC68F9" w:rsidRDefault="00DE7118" w:rsidP="00DE7118">
      <w:pPr>
        <w:pStyle w:val="EDFBullets"/>
        <w:rPr>
          <w:rFonts w:asciiTheme="minorHAnsi" w:hAnsiTheme="minorHAnsi" w:cstheme="minorHAnsi"/>
        </w:rPr>
      </w:pPr>
      <w:r w:rsidRPr="00AC68F9">
        <w:rPr>
          <w:rFonts w:asciiTheme="minorHAnsi" w:hAnsiTheme="minorHAnsi" w:cstheme="minorHAnsi"/>
        </w:rPr>
        <w:t xml:space="preserve">Summary: This flow deletes </w:t>
      </w:r>
      <w:proofErr w:type="gramStart"/>
      <w:r w:rsidRPr="00AC68F9">
        <w:rPr>
          <w:rFonts w:asciiTheme="minorHAnsi" w:hAnsiTheme="minorHAnsi" w:cstheme="minorHAnsi"/>
        </w:rPr>
        <w:t xml:space="preserve">all </w:t>
      </w:r>
      <w:r w:rsidR="006E089E" w:rsidRPr="00AC68F9">
        <w:rPr>
          <w:rFonts w:asciiTheme="minorHAnsi" w:hAnsiTheme="minorHAnsi" w:cstheme="minorHAnsi"/>
        </w:rPr>
        <w:t>of</w:t>
      </w:r>
      <w:proofErr w:type="gramEnd"/>
      <w:r w:rsidR="006E089E" w:rsidRPr="00AC68F9">
        <w:rPr>
          <w:rFonts w:asciiTheme="minorHAnsi" w:hAnsiTheme="minorHAnsi" w:cstheme="minorHAnsi"/>
        </w:rPr>
        <w:t xml:space="preserve"> the following information. </w:t>
      </w:r>
      <w:r w:rsidR="006E089E" w:rsidRPr="00AC68F9">
        <w:rPr>
          <w:rFonts w:asciiTheme="minorHAnsi" w:hAnsiTheme="minorHAnsi" w:cstheme="minorHAnsi"/>
          <w:b/>
          <w:bCs/>
        </w:rPr>
        <w:t xml:space="preserve">Note: This flow was set up to delete the data in the production version of the environment. After deployment, all references to the production site will be </w:t>
      </w:r>
      <w:proofErr w:type="gramStart"/>
      <w:r w:rsidR="006E089E" w:rsidRPr="00AC68F9">
        <w:rPr>
          <w:rFonts w:asciiTheme="minorHAnsi" w:hAnsiTheme="minorHAnsi" w:cstheme="minorHAnsi"/>
          <w:b/>
          <w:bCs/>
        </w:rPr>
        <w:t>delete</w:t>
      </w:r>
      <w:proofErr w:type="gramEnd"/>
      <w:r w:rsidR="006E089E" w:rsidRPr="00AC68F9">
        <w:rPr>
          <w:rFonts w:asciiTheme="minorHAnsi" w:hAnsiTheme="minorHAnsi" w:cstheme="minorHAnsi"/>
          <w:b/>
          <w:bCs/>
        </w:rPr>
        <w:t xml:space="preserve"> to prevent accidental running.</w:t>
      </w:r>
    </w:p>
    <w:p w14:paraId="26AA3807" w14:textId="77777777" w:rsidR="00ED2745" w:rsidRPr="00AC68F9" w:rsidRDefault="00ED2745" w:rsidP="00ED2745">
      <w:pPr>
        <w:pStyle w:val="EDFBullets"/>
        <w:numPr>
          <w:ilvl w:val="0"/>
          <w:numId w:val="0"/>
        </w:numPr>
        <w:ind w:left="284"/>
        <w:rPr>
          <w:rFonts w:asciiTheme="minorHAnsi" w:hAnsiTheme="minorHAnsi" w:cstheme="minorHAnsi"/>
        </w:rPr>
      </w:pPr>
    </w:p>
    <w:p w14:paraId="0B516B8F" w14:textId="77777777" w:rsidR="00ED2745" w:rsidRPr="00AC68F9" w:rsidRDefault="00ED2745" w:rsidP="00B310D5">
      <w:pPr>
        <w:pStyle w:val="EDFBullets"/>
        <w:numPr>
          <w:ilvl w:val="0"/>
          <w:numId w:val="0"/>
        </w:numPr>
        <w:ind w:left="284" w:hanging="284"/>
        <w:rPr>
          <w:rFonts w:asciiTheme="minorHAnsi" w:hAnsiTheme="minorHAnsi" w:cstheme="minorHAnsi"/>
        </w:rPr>
      </w:pPr>
    </w:p>
    <w:p w14:paraId="5330ADEC" w14:textId="59337569" w:rsidR="00FB3238" w:rsidRPr="00AC68F9" w:rsidRDefault="00FB3238" w:rsidP="00FB3238">
      <w:pPr>
        <w:pStyle w:val="Heading1"/>
        <w:rPr>
          <w:rFonts w:asciiTheme="minorHAnsi" w:hAnsiTheme="minorHAnsi" w:cstheme="minorHAnsi"/>
          <w:lang w:val="fr-FR"/>
        </w:rPr>
      </w:pPr>
      <w:bookmarkStart w:id="14" w:name="_Toc198712172"/>
      <w:r w:rsidRPr="00AC68F9">
        <w:rPr>
          <w:rFonts w:asciiTheme="minorHAnsi" w:hAnsiTheme="minorHAnsi" w:cstheme="minorHAnsi"/>
          <w:lang w:val="fr-FR"/>
        </w:rPr>
        <w:t>5. User Permissions</w:t>
      </w:r>
      <w:bookmarkEnd w:id="14"/>
    </w:p>
    <w:p w14:paraId="0739FD20" w14:textId="77777777" w:rsidR="007403F6" w:rsidRPr="00AC68F9" w:rsidRDefault="007403F6" w:rsidP="007403F6">
      <w:pPr>
        <w:pStyle w:val="EDFBullets"/>
        <w:numPr>
          <w:ilvl w:val="0"/>
          <w:numId w:val="0"/>
        </w:numPr>
        <w:ind w:left="284" w:hanging="284"/>
        <w:rPr>
          <w:rFonts w:asciiTheme="minorHAnsi" w:hAnsiTheme="minorHAnsi" w:cstheme="minorHAnsi"/>
          <w:lang w:val="fr-FR"/>
        </w:rPr>
      </w:pPr>
    </w:p>
    <w:p w14:paraId="4628FBF6" w14:textId="2803D934" w:rsidR="0D610418" w:rsidRPr="00AC68F9" w:rsidRDefault="0D610418" w:rsidP="13FD1739">
      <w:pPr>
        <w:pStyle w:val="EDFBullets"/>
        <w:numPr>
          <w:ilvl w:val="0"/>
          <w:numId w:val="0"/>
        </w:numPr>
        <w:rPr>
          <w:rFonts w:asciiTheme="minorHAnsi" w:hAnsiTheme="minorHAnsi" w:cstheme="minorHAnsi"/>
          <w:lang w:val="fr-FR"/>
        </w:rPr>
      </w:pPr>
      <w:r w:rsidRPr="00AC68F9">
        <w:rPr>
          <w:rFonts w:asciiTheme="minorHAnsi" w:hAnsiTheme="minorHAnsi" w:cstheme="minorHAnsi"/>
          <w:lang w:val="fr-FR"/>
        </w:rPr>
        <w:t xml:space="preserve">WM </w:t>
      </w:r>
      <w:proofErr w:type="spellStart"/>
      <w:r w:rsidRPr="00AC68F9">
        <w:rPr>
          <w:rFonts w:asciiTheme="minorHAnsi" w:hAnsiTheme="minorHAnsi" w:cstheme="minorHAnsi"/>
          <w:lang w:val="fr-FR"/>
        </w:rPr>
        <w:t>Reply</w:t>
      </w:r>
      <w:proofErr w:type="spellEnd"/>
      <w:r w:rsidRPr="00AC68F9">
        <w:rPr>
          <w:rFonts w:asciiTheme="minorHAnsi" w:hAnsiTheme="minorHAnsi" w:cstheme="minorHAnsi"/>
          <w:lang w:val="fr-FR"/>
        </w:rPr>
        <w:t xml:space="preserve"> Example Project – Permissions Matrix</w:t>
      </w:r>
    </w:p>
    <w:p w14:paraId="6B86CA96" w14:textId="77777777" w:rsidR="00FD073C" w:rsidRPr="00AC68F9" w:rsidRDefault="00FD073C" w:rsidP="00FD073C">
      <w:pPr>
        <w:pStyle w:val="EDFBullets"/>
        <w:numPr>
          <w:ilvl w:val="0"/>
          <w:numId w:val="0"/>
        </w:numPr>
        <w:ind w:left="284" w:hanging="284"/>
        <w:rPr>
          <w:rFonts w:asciiTheme="minorHAnsi" w:hAnsiTheme="minorHAnsi" w:cstheme="minorHAnsi"/>
          <w:lang w:val="fr-FR"/>
        </w:rPr>
      </w:pPr>
    </w:p>
    <w:sectPr w:rsidR="00FD073C" w:rsidRPr="00AC68F9" w:rsidSect="001B74DC">
      <w:headerReference w:type="default" r:id="rId14"/>
      <w:type w:val="continuous"/>
      <w:pgSz w:w="11906" w:h="16838"/>
      <w:pgMar w:top="567" w:right="680" w:bottom="1985" w:left="680" w:header="2268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80133" w14:textId="77777777" w:rsidR="0038298B" w:rsidRDefault="0038298B" w:rsidP="00F9306B">
      <w:r>
        <w:separator/>
      </w:r>
    </w:p>
  </w:endnote>
  <w:endnote w:type="continuationSeparator" w:id="0">
    <w:p w14:paraId="4CB88971" w14:textId="77777777" w:rsidR="0038298B" w:rsidRDefault="0038298B" w:rsidP="00F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 LT 45 Light">
    <w:altName w:val="Calibri"/>
    <w:charset w:val="00"/>
    <w:family w:val="swiss"/>
    <w:pitch w:val="variable"/>
    <w:sig w:usb0="80000027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DF 2020">
    <w:altName w:val="Calibri"/>
    <w:panose1 w:val="00000000000000000000"/>
    <w:charset w:val="00"/>
    <w:family w:val="swiss"/>
    <w:notTrueType/>
    <w:pitch w:val="variable"/>
    <w:sig w:usb0="A00000FF" w:usb1="4000204B" w:usb2="00000008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DF 2020 Light">
    <w:altName w:val="Calibri"/>
    <w:panose1 w:val="00000000000000000000"/>
    <w:charset w:val="00"/>
    <w:family w:val="swiss"/>
    <w:notTrueType/>
    <w:pitch w:val="variable"/>
    <w:sig w:usb0="A000006F" w:usb1="00000001" w:usb2="00000000" w:usb3="00000000" w:csb0="00000093" w:csb1="00000000"/>
  </w:font>
  <w:font w:name="Frutiger LT 55 Roman">
    <w:altName w:val="Calibri"/>
    <w:charset w:val="00"/>
    <w:family w:val="swiss"/>
    <w:pitch w:val="variable"/>
    <w:sig w:usb0="80000027" w:usb1="00000000" w:usb2="00000000" w:usb3="00000000" w:csb0="00000001" w:csb1="00000000"/>
  </w:font>
  <w:font w:name="FrutigerL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C366D" w14:textId="1182EAC1" w:rsidR="00C91879" w:rsidRPr="00F01206" w:rsidRDefault="13FD1739" w:rsidP="000D4286">
    <w:pPr>
      <w:autoSpaceDE w:val="0"/>
      <w:autoSpaceDN w:val="0"/>
      <w:adjustRightInd w:val="0"/>
      <w:rPr>
        <w:rFonts w:cstheme="minorHAnsi"/>
        <w:i/>
        <w:iCs/>
        <w:sz w:val="14"/>
        <w:szCs w:val="14"/>
      </w:rPr>
    </w:pPr>
    <w:bookmarkStart w:id="0" w:name="_Hlk24125263"/>
    <w:bookmarkStart w:id="1" w:name="_Hlk24125264"/>
    <w:r w:rsidRPr="00F01206">
      <w:rPr>
        <w:rFonts w:cstheme="minorHAnsi"/>
        <w:i/>
        <w:iCs/>
        <w:sz w:val="14"/>
        <w:szCs w:val="14"/>
      </w:rPr>
      <w:t xml:space="preserve">       </w:t>
    </w:r>
  </w:p>
  <w:p w14:paraId="1E90DF1F" w14:textId="77777777" w:rsidR="00C91879" w:rsidRPr="00F01206" w:rsidRDefault="00C91879" w:rsidP="000D4286">
    <w:pPr>
      <w:autoSpaceDE w:val="0"/>
      <w:autoSpaceDN w:val="0"/>
      <w:adjustRightInd w:val="0"/>
      <w:rPr>
        <w:rFonts w:cstheme="minorHAnsi"/>
        <w:sz w:val="16"/>
        <w:szCs w:val="16"/>
      </w:rPr>
    </w:pPr>
  </w:p>
  <w:p w14:paraId="36CC74EA" w14:textId="77777777" w:rsidR="00C91879" w:rsidRPr="00F01206" w:rsidRDefault="00C91879" w:rsidP="000D4286">
    <w:pPr>
      <w:autoSpaceDE w:val="0"/>
      <w:autoSpaceDN w:val="0"/>
      <w:adjustRightInd w:val="0"/>
      <w:rPr>
        <w:rFonts w:cstheme="minorHAnsi"/>
        <w:sz w:val="8"/>
        <w:szCs w:val="8"/>
      </w:rPr>
    </w:pPr>
    <w:r w:rsidRPr="00F01206">
      <w:rPr>
        <w:rFonts w:cstheme="minorHAnsi"/>
        <w:bCs/>
        <w:noProof/>
        <w:color w:val="FFA02F"/>
        <w:sz w:val="24"/>
        <w:szCs w:val="24"/>
      </w:rPr>
      <mc:AlternateContent>
        <mc:Choice Requires="wps">
          <w:drawing>
            <wp:anchor distT="45720" distB="45720" distL="114300" distR="114300" simplePos="0" relativeHeight="251658240" behindDoc="1" locked="0" layoutInCell="1" allowOverlap="1" wp14:anchorId="56099F95" wp14:editId="4A3BF769">
              <wp:simplePos x="0" y="0"/>
              <wp:positionH relativeFrom="column">
                <wp:posOffset>5410200</wp:posOffset>
              </wp:positionH>
              <wp:positionV relativeFrom="paragraph">
                <wp:posOffset>55245</wp:posOffset>
              </wp:positionV>
              <wp:extent cx="1281430" cy="193040"/>
              <wp:effectExtent l="0" t="0" r="0" b="0"/>
              <wp:wrapNone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1430" cy="193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3C3097E" w14:textId="77777777" w:rsidR="00C91879" w:rsidRPr="00584A10" w:rsidRDefault="00C91879" w:rsidP="00584A10">
                          <w:pPr>
                            <w:jc w:val="right"/>
                            <w:rPr>
                              <w:rFonts w:ascii="Frutiger LT 45 Light" w:hAnsi="Frutiger LT 45 Light"/>
                              <w:sz w:val="16"/>
                              <w:szCs w:val="16"/>
                            </w:rPr>
                          </w:pPr>
                          <w:r w:rsidRPr="00584A10">
                            <w:rPr>
                              <w:rFonts w:ascii="Frutiger LT 45 Light" w:hAnsi="Frutiger LT 45 Light"/>
                              <w:sz w:val="16"/>
                              <w:szCs w:val="16"/>
                            </w:rPr>
                            <w:t xml:space="preserve">Page </w:t>
                          </w:r>
                          <w:r w:rsidRPr="00584A10">
                            <w:rPr>
                              <w:rFonts w:ascii="Frutiger LT 45 Light" w:hAnsi="Frutiger LT 45 Light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584A10">
                            <w:rPr>
                              <w:rFonts w:ascii="Frutiger LT 45 Light" w:hAnsi="Frutiger LT 45 Light"/>
                              <w:sz w:val="16"/>
                              <w:szCs w:val="16"/>
                            </w:rPr>
                            <w:instrText xml:space="preserve"> PAGE  \* Arabic  \* MERGEFORMAT </w:instrText>
                          </w:r>
                          <w:r w:rsidRPr="00584A10">
                            <w:rPr>
                              <w:rFonts w:ascii="Frutiger LT 45 Light" w:hAnsi="Frutiger LT 45 Light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584A10">
                            <w:rPr>
                              <w:rFonts w:ascii="Frutiger LT 45 Light" w:hAnsi="Frutiger LT 45 Light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584A10">
                            <w:rPr>
                              <w:rFonts w:ascii="Frutiger LT 45 Light" w:hAnsi="Frutiger LT 45 Light"/>
                              <w:sz w:val="16"/>
                              <w:szCs w:val="16"/>
                            </w:rPr>
                            <w:fldChar w:fldCharType="end"/>
                          </w:r>
                          <w:r w:rsidRPr="00584A10">
                            <w:rPr>
                              <w:rFonts w:ascii="Frutiger LT 45 Light" w:hAnsi="Frutiger LT 45 Light"/>
                              <w:sz w:val="16"/>
                              <w:szCs w:val="16"/>
                            </w:rPr>
                            <w:t xml:space="preserve"> of </w:t>
                          </w:r>
                          <w:r w:rsidRPr="00584A10">
                            <w:rPr>
                              <w:rFonts w:ascii="Frutiger LT 45 Light" w:hAnsi="Frutiger LT 45 Light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584A10">
                            <w:rPr>
                              <w:rFonts w:ascii="Frutiger LT 45 Light" w:hAnsi="Frutiger LT 45 Light"/>
                              <w:sz w:val="16"/>
                              <w:szCs w:val="16"/>
                            </w:rPr>
                            <w:instrText xml:space="preserve"> NUMPAGES  \* Arabic  \* MERGEFORMAT </w:instrText>
                          </w:r>
                          <w:r w:rsidRPr="00584A10">
                            <w:rPr>
                              <w:rFonts w:ascii="Frutiger LT 45 Light" w:hAnsi="Frutiger LT 45 Light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584A10">
                            <w:rPr>
                              <w:rFonts w:ascii="Frutiger LT 45 Light" w:hAnsi="Frutiger LT 45 Light"/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 w:rsidRPr="00584A10">
                            <w:rPr>
                              <w:rFonts w:ascii="Frutiger LT 45 Light" w:hAnsi="Frutiger LT 45 Light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099F9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26pt;margin-top:4.35pt;width:100.9pt;height:15.2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" stroked="f">
              <v:textbox inset="0,0,0,0">
                <w:txbxContent>
                  <w:p w14:paraId="53C3097E" w14:textId="77777777" w:rsidR="00C91879" w:rsidRPr="00584A10" w:rsidRDefault="00C91879" w:rsidP="00584A10">
                    <w:pPr>
                      <w:jc w:val="right"/>
                      <w:rPr>
                        <w:rFonts w:ascii="Frutiger LT 45 Light" w:hAnsi="Frutiger LT 45 Light"/>
                        <w:sz w:val="16"/>
                        <w:szCs w:val="16"/>
                      </w:rPr>
                    </w:pPr>
                    <w:r w:rsidRPr="00584A10">
                      <w:rPr>
                        <w:rFonts w:ascii="Frutiger LT 45 Light" w:hAnsi="Frutiger LT 45 Light"/>
                        <w:sz w:val="16"/>
                        <w:szCs w:val="16"/>
                      </w:rPr>
                      <w:t xml:space="preserve">Page </w:t>
                    </w:r>
                    <w:r w:rsidRPr="00584A10">
                      <w:rPr>
                        <w:rFonts w:ascii="Frutiger LT 45 Light" w:hAnsi="Frutiger LT 45 Light"/>
                        <w:sz w:val="16"/>
                        <w:szCs w:val="16"/>
                      </w:rPr>
                      <w:fldChar w:fldCharType="begin"/>
                    </w:r>
                    <w:r w:rsidRPr="00584A10">
                      <w:rPr>
                        <w:rFonts w:ascii="Frutiger LT 45 Light" w:hAnsi="Frutiger LT 45 Light"/>
                        <w:sz w:val="16"/>
                        <w:szCs w:val="16"/>
                      </w:rPr>
                      <w:instrText xml:space="preserve"> PAGE  \* Arabic  \* MERGEFORMAT </w:instrText>
                    </w:r>
                    <w:r w:rsidRPr="00584A10">
                      <w:rPr>
                        <w:rFonts w:ascii="Frutiger LT 45 Light" w:hAnsi="Frutiger LT 45 Light"/>
                        <w:sz w:val="16"/>
                        <w:szCs w:val="16"/>
                      </w:rPr>
                      <w:fldChar w:fldCharType="separate"/>
                    </w:r>
                    <w:r w:rsidRPr="00584A10">
                      <w:rPr>
                        <w:rFonts w:ascii="Frutiger LT 45 Light" w:hAnsi="Frutiger LT 45 Light"/>
                        <w:noProof/>
                        <w:sz w:val="16"/>
                        <w:szCs w:val="16"/>
                      </w:rPr>
                      <w:t>1</w:t>
                    </w:r>
                    <w:r w:rsidRPr="00584A10">
                      <w:rPr>
                        <w:rFonts w:ascii="Frutiger LT 45 Light" w:hAnsi="Frutiger LT 45 Light"/>
                        <w:sz w:val="16"/>
                        <w:szCs w:val="16"/>
                      </w:rPr>
                      <w:fldChar w:fldCharType="end"/>
                    </w:r>
                    <w:r w:rsidRPr="00584A10">
                      <w:rPr>
                        <w:rFonts w:ascii="Frutiger LT 45 Light" w:hAnsi="Frutiger LT 45 Light"/>
                        <w:sz w:val="16"/>
                        <w:szCs w:val="16"/>
                      </w:rPr>
                      <w:t xml:space="preserve"> of </w:t>
                    </w:r>
                    <w:r w:rsidRPr="00584A10">
                      <w:rPr>
                        <w:rFonts w:ascii="Frutiger LT 45 Light" w:hAnsi="Frutiger LT 45 Light"/>
                        <w:sz w:val="16"/>
                        <w:szCs w:val="16"/>
                      </w:rPr>
                      <w:fldChar w:fldCharType="begin"/>
                    </w:r>
                    <w:r w:rsidRPr="00584A10">
                      <w:rPr>
                        <w:rFonts w:ascii="Frutiger LT 45 Light" w:hAnsi="Frutiger LT 45 Light"/>
                        <w:sz w:val="16"/>
                        <w:szCs w:val="16"/>
                      </w:rPr>
                      <w:instrText xml:space="preserve"> NUMPAGES  \* Arabic  \* MERGEFORMAT </w:instrText>
                    </w:r>
                    <w:r w:rsidRPr="00584A10">
                      <w:rPr>
                        <w:rFonts w:ascii="Frutiger LT 45 Light" w:hAnsi="Frutiger LT 45 Light"/>
                        <w:sz w:val="16"/>
                        <w:szCs w:val="16"/>
                      </w:rPr>
                      <w:fldChar w:fldCharType="separate"/>
                    </w:r>
                    <w:r w:rsidRPr="00584A10">
                      <w:rPr>
                        <w:rFonts w:ascii="Frutiger LT 45 Light" w:hAnsi="Frutiger LT 45 Light"/>
                        <w:noProof/>
                        <w:sz w:val="16"/>
                        <w:szCs w:val="16"/>
                      </w:rPr>
                      <w:t>2</w:t>
                    </w:r>
                    <w:r w:rsidRPr="00584A10">
                      <w:rPr>
                        <w:rFonts w:ascii="Frutiger LT 45 Light" w:hAnsi="Frutiger LT 45 Light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F01206">
      <w:rPr>
        <w:rFonts w:cstheme="minorHAnsi"/>
        <w:sz w:val="8"/>
        <w:szCs w:val="8"/>
      </w:rPr>
      <w:t xml:space="preserve">        </w:t>
    </w:r>
  </w:p>
  <w:p w14:paraId="5CAE07E1" w14:textId="546FF6F1" w:rsidR="00C91879" w:rsidRPr="00F01206" w:rsidRDefault="00C91879" w:rsidP="003F7751">
    <w:pPr>
      <w:tabs>
        <w:tab w:val="right" w:pos="10235"/>
      </w:tabs>
      <w:autoSpaceDE w:val="0"/>
      <w:autoSpaceDN w:val="0"/>
      <w:adjustRightInd w:val="0"/>
      <w:rPr>
        <w:rFonts w:cstheme="minorHAnsi"/>
        <w:iCs/>
        <w:sz w:val="16"/>
        <w:szCs w:val="16"/>
      </w:rPr>
    </w:pPr>
    <w:r w:rsidRPr="00F01206">
      <w:rPr>
        <w:rFonts w:cstheme="minorHAnsi"/>
        <w:iCs/>
        <w:sz w:val="16"/>
        <w:szCs w:val="16"/>
      </w:rPr>
      <w:fldChar w:fldCharType="begin"/>
    </w:r>
    <w:r w:rsidRPr="00F01206">
      <w:rPr>
        <w:rFonts w:cstheme="minorHAnsi"/>
        <w:iCs/>
        <w:sz w:val="16"/>
        <w:szCs w:val="16"/>
      </w:rPr>
      <w:instrText xml:space="preserve"> DATE \@ "dd/MM/yyyy" </w:instrText>
    </w:r>
    <w:r w:rsidRPr="00F01206">
      <w:rPr>
        <w:rFonts w:cstheme="minorHAnsi"/>
        <w:iCs/>
        <w:sz w:val="16"/>
        <w:szCs w:val="16"/>
      </w:rPr>
      <w:fldChar w:fldCharType="separate"/>
    </w:r>
    <w:r w:rsidR="00E10D29">
      <w:rPr>
        <w:rFonts w:cstheme="minorHAnsi"/>
        <w:iCs/>
        <w:noProof/>
        <w:sz w:val="16"/>
        <w:szCs w:val="16"/>
      </w:rPr>
      <w:t>15/01/2026</w:t>
    </w:r>
    <w:r w:rsidRPr="00F01206">
      <w:rPr>
        <w:rFonts w:cstheme="minorHAnsi"/>
        <w:iCs/>
        <w:sz w:val="16"/>
        <w:szCs w:val="16"/>
      </w:rPr>
      <w:fldChar w:fldCharType="end"/>
    </w:r>
    <w:r w:rsidRPr="00F01206">
      <w:rPr>
        <w:rFonts w:cstheme="minorHAnsi"/>
        <w:iCs/>
        <w:sz w:val="16"/>
        <w:szCs w:val="16"/>
      </w:rPr>
      <w:t xml:space="preserve"> </w:t>
    </w:r>
    <w:r w:rsidR="003F7751" w:rsidRPr="00F01206">
      <w:rPr>
        <w:rFonts w:cstheme="minorHAnsi"/>
        <w:iCs/>
        <w:sz w:val="16"/>
        <w:szCs w:val="16"/>
      </w:rPr>
      <w:tab/>
    </w:r>
  </w:p>
  <w:bookmarkEnd w:id="0"/>
  <w:bookmarkEnd w:id="1"/>
  <w:p w14:paraId="1B711889" w14:textId="77777777" w:rsidR="00C91879" w:rsidRPr="00F01206" w:rsidRDefault="00C91879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6F01A" w14:textId="77777777" w:rsidR="0038298B" w:rsidRDefault="0038298B" w:rsidP="00F9306B">
      <w:r>
        <w:separator/>
      </w:r>
    </w:p>
  </w:footnote>
  <w:footnote w:type="continuationSeparator" w:id="0">
    <w:p w14:paraId="3A539350" w14:textId="77777777" w:rsidR="0038298B" w:rsidRDefault="0038298B" w:rsidP="00F93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1AEE" w14:textId="518F94A3" w:rsidR="003D6E75" w:rsidRPr="00531D69" w:rsidRDefault="003D6E75" w:rsidP="003D6E75">
    <w:pPr>
      <w:pStyle w:val="Header"/>
      <w:spacing w:line="320" w:lineRule="exact"/>
      <w:rPr>
        <w:rFonts w:ascii="EDF 2020" w:hAnsi="EDF 2020" w:cs="EDF 2020"/>
        <w:b/>
        <w:bCs/>
        <w:color w:val="1057C8" w:themeColor="accent4"/>
        <w:sz w:val="32"/>
        <w:szCs w:val="32"/>
      </w:rPr>
    </w:pPr>
    <w:r w:rsidRPr="00531D69">
      <w:rPr>
        <w:rFonts w:ascii="EDF 2020" w:hAnsi="EDF 2020" w:cs="EDF 2020"/>
        <w:b/>
        <w:bCs/>
        <w:color w:val="1057C8" w:themeColor="accent4"/>
        <w:sz w:val="32"/>
        <w:szCs w:val="32"/>
      </w:rPr>
      <w:t xml:space="preserve"> </w:t>
    </w:r>
    <w:r w:rsidR="00BA69B4" w:rsidRPr="00531D69">
      <w:rPr>
        <w:rFonts w:ascii="EDF 2020" w:hAnsi="EDF 2020" w:cs="EDF 2020"/>
        <w:b/>
        <w:bCs/>
        <w:color w:val="1057C8" w:themeColor="accent4"/>
        <w:sz w:val="32"/>
        <w:szCs w:val="32"/>
      </w:rPr>
      <w:t>WM Reply Example Project –</w:t>
    </w:r>
    <w:r w:rsidR="006B46C4" w:rsidRPr="00531D69">
      <w:rPr>
        <w:rFonts w:ascii="EDF 2020" w:hAnsi="EDF 2020" w:cs="EDF 2020"/>
        <w:b/>
        <w:bCs/>
        <w:color w:val="1057C8" w:themeColor="accent4"/>
        <w:sz w:val="32"/>
        <w:szCs w:val="32"/>
      </w:rPr>
      <w:t xml:space="preserve"> </w:t>
    </w:r>
    <w:r w:rsidRPr="00531D69">
      <w:rPr>
        <w:rFonts w:ascii="EDF 2020" w:hAnsi="EDF 2020" w:cs="EDF 2020"/>
        <w:b/>
        <w:bCs/>
        <w:color w:val="1057C8" w:themeColor="accent4"/>
        <w:sz w:val="32"/>
        <w:szCs w:val="32"/>
      </w:rPr>
      <w:t>Solution Overview</w:t>
    </w:r>
  </w:p>
  <w:p w14:paraId="7FEBD2EB" w14:textId="58CDD0A6" w:rsidR="00C91879" w:rsidRPr="003F7751" w:rsidRDefault="00C91879" w:rsidP="00AF5808">
    <w:pPr>
      <w:pStyle w:val="Header"/>
      <w:spacing w:line="320" w:lineRule="exact"/>
      <w:rPr>
        <w:rFonts w:ascii="EDF 2020" w:hAnsi="EDF 2020" w:cs="EDF 2020"/>
        <w:bCs/>
        <w:noProof/>
        <w:color w:val="888888"/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3B934" w14:textId="48D322EE" w:rsidR="00EE1D23" w:rsidRPr="00E10D29" w:rsidRDefault="72D9CEF0" w:rsidP="72D9CEF0">
    <w:pPr>
      <w:pStyle w:val="Header"/>
      <w:spacing w:line="320" w:lineRule="exact"/>
      <w:rPr>
        <w:rFonts w:cstheme="minorHAnsi"/>
        <w:noProof/>
        <w:color w:val="1057C8" w:themeColor="accent4"/>
        <w:sz w:val="24"/>
        <w:szCs w:val="24"/>
      </w:rPr>
    </w:pPr>
    <w:r w:rsidRPr="00E10D29">
      <w:rPr>
        <w:rFonts w:cstheme="minorHAnsi"/>
        <w:b/>
        <w:bCs/>
        <w:color w:val="1057C8" w:themeColor="accent4"/>
        <w:sz w:val="32"/>
        <w:szCs w:val="32"/>
      </w:rPr>
      <w:t>WM Reply Example Project - Solution Overview</w:t>
    </w:r>
    <w:r w:rsidRPr="00E10D29">
      <w:rPr>
        <w:rFonts w:cstheme="minorHAnsi"/>
        <w:noProof/>
        <w:color w:val="1057C8" w:themeColor="accent4"/>
      </w:rPr>
      <w:t xml:space="preserve"> </w:t>
    </w:r>
  </w:p>
  <w:p w14:paraId="0A55099D" w14:textId="77777777" w:rsidR="009902FA" w:rsidRPr="004E18D9" w:rsidRDefault="009902FA" w:rsidP="00F66B0A">
    <w:pPr>
      <w:pStyle w:val="Header"/>
      <w:spacing w:line="320" w:lineRule="exact"/>
      <w:rPr>
        <w:rFonts w:ascii="Frutiger LT 45 Light" w:hAnsi="Frutiger LT 45 Light" w:cs="FrutigerLT-Bold"/>
        <w:bCs/>
        <w:noProof/>
        <w:color w:val="005BBB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3B8C"/>
    <w:multiLevelType w:val="hybridMultilevel"/>
    <w:tmpl w:val="74C29618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145DB"/>
    <w:multiLevelType w:val="multilevel"/>
    <w:tmpl w:val="99D4F8F0"/>
    <w:lvl w:ilvl="0">
      <w:start w:val="1"/>
      <w:numFmt w:val="decimal"/>
      <w:lvlText w:val="%1."/>
      <w:lvlJc w:val="left"/>
      <w:pPr>
        <w:tabs>
          <w:tab w:val="num" w:pos="360"/>
        </w:tabs>
        <w:ind w:left="397" w:hanging="397"/>
      </w:pPr>
      <w:rPr>
        <w:rFonts w:hint="default"/>
      </w:rPr>
    </w:lvl>
    <w:lvl w:ilvl="1">
      <w:start w:val="1"/>
      <w:numFmt w:val="decimal"/>
      <w:pStyle w:val="EDFNumbering"/>
      <w:lvlText w:val="%1.%2."/>
      <w:lvlJc w:val="left"/>
      <w:pPr>
        <w:tabs>
          <w:tab w:val="num" w:pos="907"/>
        </w:tabs>
        <w:ind w:left="907" w:hanging="510"/>
      </w:pPr>
      <w:rPr>
        <w:rFonts w:ascii="Frutiger LT 45 Light" w:hAnsi="Frutiger LT 45 Light" w:hint="default"/>
        <w:b w:val="0"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24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1814"/>
        </w:tabs>
        <w:ind w:left="1814" w:hanging="283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55"/>
        </w:tabs>
        <w:ind w:left="2155" w:hanging="34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098"/>
        </w:tabs>
        <w:ind w:left="2098" w:hanging="39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14D27905"/>
    <w:multiLevelType w:val="hybridMultilevel"/>
    <w:tmpl w:val="B0845E52"/>
    <w:lvl w:ilvl="0" w:tplc="F288FB00">
      <w:numFmt w:val="bullet"/>
      <w:lvlText w:val=""/>
      <w:lvlJc w:val="left"/>
      <w:pPr>
        <w:ind w:left="720" w:hanging="360"/>
      </w:pPr>
      <w:rPr>
        <w:rFonts w:ascii="Symbol" w:eastAsiaTheme="minorHAnsi" w:hAnsi="Symbol" w:cs="EDF 2020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B1DE7"/>
    <w:multiLevelType w:val="multilevel"/>
    <w:tmpl w:val="74C63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A3CB00"/>
    <w:multiLevelType w:val="hybridMultilevel"/>
    <w:tmpl w:val="BCC689CE"/>
    <w:lvl w:ilvl="0" w:tplc="158AD2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3E77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EA6B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EE6F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FA93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A0F3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86F1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68F8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50B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0909B0"/>
    <w:multiLevelType w:val="multilevel"/>
    <w:tmpl w:val="C0809EE6"/>
    <w:lvl w:ilvl="0">
      <w:start w:val="1"/>
      <w:numFmt w:val="decimal"/>
      <w:pStyle w:val="EDFIndentedNumbering"/>
      <w:lvlText w:val="%1."/>
      <w:lvlJc w:val="left"/>
      <w:pPr>
        <w:tabs>
          <w:tab w:val="num" w:pos="510"/>
        </w:tabs>
        <w:ind w:left="284" w:firstLine="0"/>
      </w:pPr>
      <w:rPr>
        <w:rFonts w:ascii="Frutiger LT 45 Light" w:hAnsi="Frutiger LT 45 Light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6" w15:restartNumberingAfterBreak="0">
    <w:nsid w:val="22252FAE"/>
    <w:multiLevelType w:val="hybridMultilevel"/>
    <w:tmpl w:val="F168E7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16A78"/>
    <w:multiLevelType w:val="multilevel"/>
    <w:tmpl w:val="9DDC8AC4"/>
    <w:lvl w:ilvl="0">
      <w:start w:val="1"/>
      <w:numFmt w:val="bullet"/>
      <w:pStyle w:val="EDFBullets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color w:val="FF861D" w:themeColor="accent2"/>
        <w:sz w:val="16"/>
      </w:rPr>
    </w:lvl>
    <w:lvl w:ilvl="1">
      <w:start w:val="1"/>
      <w:numFmt w:val="bullet"/>
      <w:lvlText w:val="‒"/>
      <w:lvlJc w:val="left"/>
      <w:pPr>
        <w:tabs>
          <w:tab w:val="num" w:pos="567"/>
        </w:tabs>
        <w:ind w:left="567" w:hanging="283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E52523"/>
    <w:multiLevelType w:val="hybridMultilevel"/>
    <w:tmpl w:val="F074574E"/>
    <w:lvl w:ilvl="0" w:tplc="F288FB00">
      <w:numFmt w:val="bullet"/>
      <w:lvlText w:val=""/>
      <w:lvlJc w:val="left"/>
      <w:pPr>
        <w:ind w:left="1080" w:hanging="360"/>
      </w:pPr>
      <w:rPr>
        <w:rFonts w:ascii="Symbol" w:eastAsiaTheme="minorHAnsi" w:hAnsi="Symbol" w:cs="EDF 2020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5585C8B"/>
    <w:multiLevelType w:val="hybridMultilevel"/>
    <w:tmpl w:val="1BDC12AE"/>
    <w:lvl w:ilvl="0" w:tplc="F288FB00">
      <w:numFmt w:val="bullet"/>
      <w:lvlText w:val=""/>
      <w:lvlJc w:val="left"/>
      <w:pPr>
        <w:ind w:left="1080" w:hanging="360"/>
      </w:pPr>
      <w:rPr>
        <w:rFonts w:ascii="Symbol" w:eastAsiaTheme="minorHAnsi" w:hAnsi="Symbol" w:cs="EDF 2020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69C5738"/>
    <w:multiLevelType w:val="hybridMultilevel"/>
    <w:tmpl w:val="5D6EA2F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A271C5"/>
    <w:multiLevelType w:val="hybridMultilevel"/>
    <w:tmpl w:val="F468EC06"/>
    <w:lvl w:ilvl="0" w:tplc="233880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E5716" w:themeColor="accent1"/>
        <w:sz w:val="16"/>
        <w:szCs w:val="16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DA29B1"/>
    <w:multiLevelType w:val="hybridMultilevel"/>
    <w:tmpl w:val="67F4514E"/>
    <w:lvl w:ilvl="0" w:tplc="F288FB00">
      <w:numFmt w:val="bullet"/>
      <w:lvlText w:val=""/>
      <w:lvlJc w:val="left"/>
      <w:pPr>
        <w:ind w:left="720" w:hanging="360"/>
      </w:pPr>
      <w:rPr>
        <w:rFonts w:ascii="Symbol" w:eastAsiaTheme="minorHAnsi" w:hAnsi="Symbol" w:cs="EDF 2020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FC0DB3"/>
    <w:multiLevelType w:val="hybridMultilevel"/>
    <w:tmpl w:val="47782576"/>
    <w:lvl w:ilvl="0" w:tplc="233880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E5716" w:themeColor="accent1"/>
        <w:sz w:val="16"/>
        <w:szCs w:val="16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800157"/>
    <w:multiLevelType w:val="hybridMultilevel"/>
    <w:tmpl w:val="27541382"/>
    <w:lvl w:ilvl="0" w:tplc="C0DC6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4627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0420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D800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E4CA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92D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C6C1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F6A8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5872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5383233">
    <w:abstractNumId w:val="14"/>
  </w:num>
  <w:num w:numId="2" w16cid:durableId="313679275">
    <w:abstractNumId w:val="7"/>
  </w:num>
  <w:num w:numId="3" w16cid:durableId="361828911">
    <w:abstractNumId w:val="5"/>
  </w:num>
  <w:num w:numId="4" w16cid:durableId="1207331885">
    <w:abstractNumId w:val="1"/>
  </w:num>
  <w:num w:numId="5" w16cid:durableId="1838615678">
    <w:abstractNumId w:val="6"/>
  </w:num>
  <w:num w:numId="6" w16cid:durableId="13224623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41984659">
    <w:abstractNumId w:val="13"/>
  </w:num>
  <w:num w:numId="8" w16cid:durableId="813986347">
    <w:abstractNumId w:val="10"/>
  </w:num>
  <w:num w:numId="9" w16cid:durableId="1426030479">
    <w:abstractNumId w:val="11"/>
  </w:num>
  <w:num w:numId="10" w16cid:durableId="707609880">
    <w:abstractNumId w:val="0"/>
  </w:num>
  <w:num w:numId="11" w16cid:durableId="12337402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66419152">
    <w:abstractNumId w:val="2"/>
  </w:num>
  <w:num w:numId="13" w16cid:durableId="1028095273">
    <w:abstractNumId w:val="8"/>
  </w:num>
  <w:num w:numId="14" w16cid:durableId="141431150">
    <w:abstractNumId w:val="9"/>
  </w:num>
  <w:num w:numId="15" w16cid:durableId="1019159182">
    <w:abstractNumId w:val="12"/>
  </w:num>
  <w:num w:numId="16" w16cid:durableId="1925732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B25"/>
    <w:rsid w:val="00004891"/>
    <w:rsid w:val="00006C50"/>
    <w:rsid w:val="000121D3"/>
    <w:rsid w:val="000231F8"/>
    <w:rsid w:val="00023544"/>
    <w:rsid w:val="000301C2"/>
    <w:rsid w:val="000313F1"/>
    <w:rsid w:val="000432FF"/>
    <w:rsid w:val="000521DF"/>
    <w:rsid w:val="00053422"/>
    <w:rsid w:val="00061226"/>
    <w:rsid w:val="000657F8"/>
    <w:rsid w:val="000671C7"/>
    <w:rsid w:val="0007428D"/>
    <w:rsid w:val="0008537C"/>
    <w:rsid w:val="000866C3"/>
    <w:rsid w:val="00090AC7"/>
    <w:rsid w:val="00092819"/>
    <w:rsid w:val="000A61BD"/>
    <w:rsid w:val="000B2193"/>
    <w:rsid w:val="000B434B"/>
    <w:rsid w:val="000B6109"/>
    <w:rsid w:val="000B66EE"/>
    <w:rsid w:val="000C24D8"/>
    <w:rsid w:val="000C4E3B"/>
    <w:rsid w:val="000D4286"/>
    <w:rsid w:val="000E1112"/>
    <w:rsid w:val="000E1E99"/>
    <w:rsid w:val="000E265B"/>
    <w:rsid w:val="000E6EA8"/>
    <w:rsid w:val="000F1A5E"/>
    <w:rsid w:val="000F2D7E"/>
    <w:rsid w:val="001033AF"/>
    <w:rsid w:val="00103EF4"/>
    <w:rsid w:val="00106EF0"/>
    <w:rsid w:val="001117AA"/>
    <w:rsid w:val="00114094"/>
    <w:rsid w:val="00124E32"/>
    <w:rsid w:val="001270B4"/>
    <w:rsid w:val="0013328F"/>
    <w:rsid w:val="0013551C"/>
    <w:rsid w:val="00135AFA"/>
    <w:rsid w:val="001408A6"/>
    <w:rsid w:val="00145DC1"/>
    <w:rsid w:val="00147658"/>
    <w:rsid w:val="001607CB"/>
    <w:rsid w:val="00167E52"/>
    <w:rsid w:val="00173B6B"/>
    <w:rsid w:val="001751B4"/>
    <w:rsid w:val="00175CD9"/>
    <w:rsid w:val="00177280"/>
    <w:rsid w:val="00191350"/>
    <w:rsid w:val="00192BF1"/>
    <w:rsid w:val="00194E7D"/>
    <w:rsid w:val="001A5BAC"/>
    <w:rsid w:val="001B5000"/>
    <w:rsid w:val="001B6BB0"/>
    <w:rsid w:val="001B6C30"/>
    <w:rsid w:val="001B74DC"/>
    <w:rsid w:val="001B78EA"/>
    <w:rsid w:val="001C7365"/>
    <w:rsid w:val="001E0C9D"/>
    <w:rsid w:val="001F1D41"/>
    <w:rsid w:val="001F25E6"/>
    <w:rsid w:val="001F401C"/>
    <w:rsid w:val="00201BDD"/>
    <w:rsid w:val="0020261C"/>
    <w:rsid w:val="002055A4"/>
    <w:rsid w:val="002151FE"/>
    <w:rsid w:val="00215C4C"/>
    <w:rsid w:val="00220C2E"/>
    <w:rsid w:val="00232DB8"/>
    <w:rsid w:val="00237516"/>
    <w:rsid w:val="0024097D"/>
    <w:rsid w:val="002534E1"/>
    <w:rsid w:val="00253567"/>
    <w:rsid w:val="00262914"/>
    <w:rsid w:val="00262F7D"/>
    <w:rsid w:val="00267779"/>
    <w:rsid w:val="0026780B"/>
    <w:rsid w:val="00270D46"/>
    <w:rsid w:val="002716AA"/>
    <w:rsid w:val="0027445D"/>
    <w:rsid w:val="002749A1"/>
    <w:rsid w:val="002815F1"/>
    <w:rsid w:val="00282ED1"/>
    <w:rsid w:val="00283F49"/>
    <w:rsid w:val="00291D52"/>
    <w:rsid w:val="00293A91"/>
    <w:rsid w:val="002A3A72"/>
    <w:rsid w:val="002A58C3"/>
    <w:rsid w:val="002A62AA"/>
    <w:rsid w:val="002B6F77"/>
    <w:rsid w:val="002E53DC"/>
    <w:rsid w:val="0030243E"/>
    <w:rsid w:val="003031AE"/>
    <w:rsid w:val="00307644"/>
    <w:rsid w:val="00313CF8"/>
    <w:rsid w:val="00317986"/>
    <w:rsid w:val="00321472"/>
    <w:rsid w:val="00323936"/>
    <w:rsid w:val="00324361"/>
    <w:rsid w:val="003347F2"/>
    <w:rsid w:val="003362B1"/>
    <w:rsid w:val="00337464"/>
    <w:rsid w:val="00337BA3"/>
    <w:rsid w:val="00337C90"/>
    <w:rsid w:val="003448CF"/>
    <w:rsid w:val="00353549"/>
    <w:rsid w:val="0036724D"/>
    <w:rsid w:val="003753E7"/>
    <w:rsid w:val="0038298B"/>
    <w:rsid w:val="003921FF"/>
    <w:rsid w:val="0039656A"/>
    <w:rsid w:val="003A1846"/>
    <w:rsid w:val="003A1EF9"/>
    <w:rsid w:val="003A2D45"/>
    <w:rsid w:val="003A6207"/>
    <w:rsid w:val="003B0166"/>
    <w:rsid w:val="003B19FB"/>
    <w:rsid w:val="003C1B80"/>
    <w:rsid w:val="003C2B78"/>
    <w:rsid w:val="003C35D9"/>
    <w:rsid w:val="003D42DE"/>
    <w:rsid w:val="003D66E7"/>
    <w:rsid w:val="003D6E75"/>
    <w:rsid w:val="003E749C"/>
    <w:rsid w:val="003F10B9"/>
    <w:rsid w:val="003F14C3"/>
    <w:rsid w:val="003F53A6"/>
    <w:rsid w:val="003F7751"/>
    <w:rsid w:val="00410199"/>
    <w:rsid w:val="0041147F"/>
    <w:rsid w:val="00411A8A"/>
    <w:rsid w:val="00414654"/>
    <w:rsid w:val="004150C0"/>
    <w:rsid w:val="004344B5"/>
    <w:rsid w:val="00435ECE"/>
    <w:rsid w:val="00447CDD"/>
    <w:rsid w:val="00454ADE"/>
    <w:rsid w:val="00455829"/>
    <w:rsid w:val="00456E78"/>
    <w:rsid w:val="004648B1"/>
    <w:rsid w:val="00466EC7"/>
    <w:rsid w:val="0047168C"/>
    <w:rsid w:val="00475B3D"/>
    <w:rsid w:val="00485FA7"/>
    <w:rsid w:val="00492A44"/>
    <w:rsid w:val="00492B25"/>
    <w:rsid w:val="004B2EDE"/>
    <w:rsid w:val="004C1E12"/>
    <w:rsid w:val="004D104B"/>
    <w:rsid w:val="004D1A8A"/>
    <w:rsid w:val="004E18D9"/>
    <w:rsid w:val="004E771D"/>
    <w:rsid w:val="00501908"/>
    <w:rsid w:val="00506A21"/>
    <w:rsid w:val="00516FE5"/>
    <w:rsid w:val="005209D0"/>
    <w:rsid w:val="005245A4"/>
    <w:rsid w:val="00530F00"/>
    <w:rsid w:val="00531D69"/>
    <w:rsid w:val="0053764D"/>
    <w:rsid w:val="00543007"/>
    <w:rsid w:val="005445B0"/>
    <w:rsid w:val="0054780A"/>
    <w:rsid w:val="0055063D"/>
    <w:rsid w:val="00557BAB"/>
    <w:rsid w:val="005643B7"/>
    <w:rsid w:val="0056710D"/>
    <w:rsid w:val="0056721B"/>
    <w:rsid w:val="0057187C"/>
    <w:rsid w:val="00572A4D"/>
    <w:rsid w:val="005747BF"/>
    <w:rsid w:val="005755A4"/>
    <w:rsid w:val="00575D21"/>
    <w:rsid w:val="00577B29"/>
    <w:rsid w:val="00584A10"/>
    <w:rsid w:val="00584D02"/>
    <w:rsid w:val="005851A9"/>
    <w:rsid w:val="00595824"/>
    <w:rsid w:val="005A0A80"/>
    <w:rsid w:val="005A1060"/>
    <w:rsid w:val="005A37D1"/>
    <w:rsid w:val="005A3C00"/>
    <w:rsid w:val="005A5DA2"/>
    <w:rsid w:val="005A709D"/>
    <w:rsid w:val="005B0EFE"/>
    <w:rsid w:val="005B7BA5"/>
    <w:rsid w:val="005C550E"/>
    <w:rsid w:val="005C687D"/>
    <w:rsid w:val="005C6D48"/>
    <w:rsid w:val="005D3CAF"/>
    <w:rsid w:val="005D5580"/>
    <w:rsid w:val="005D699D"/>
    <w:rsid w:val="00613DBA"/>
    <w:rsid w:val="006174E2"/>
    <w:rsid w:val="00625FC0"/>
    <w:rsid w:val="00627748"/>
    <w:rsid w:val="00627DFC"/>
    <w:rsid w:val="006304AF"/>
    <w:rsid w:val="00640BE8"/>
    <w:rsid w:val="0064329B"/>
    <w:rsid w:val="006436B3"/>
    <w:rsid w:val="00643A15"/>
    <w:rsid w:val="00645E2A"/>
    <w:rsid w:val="00654957"/>
    <w:rsid w:val="00660A67"/>
    <w:rsid w:val="00663678"/>
    <w:rsid w:val="00676FB8"/>
    <w:rsid w:val="006817C2"/>
    <w:rsid w:val="00682F0B"/>
    <w:rsid w:val="00691571"/>
    <w:rsid w:val="0069159F"/>
    <w:rsid w:val="006918FA"/>
    <w:rsid w:val="00696F61"/>
    <w:rsid w:val="006A0122"/>
    <w:rsid w:val="006B008C"/>
    <w:rsid w:val="006B1790"/>
    <w:rsid w:val="006B46C4"/>
    <w:rsid w:val="006C3D44"/>
    <w:rsid w:val="006C6937"/>
    <w:rsid w:val="006D1E6A"/>
    <w:rsid w:val="006D4EF1"/>
    <w:rsid w:val="006D61CE"/>
    <w:rsid w:val="006D64A4"/>
    <w:rsid w:val="006E089E"/>
    <w:rsid w:val="006E2FF7"/>
    <w:rsid w:val="006E4D30"/>
    <w:rsid w:val="006E6920"/>
    <w:rsid w:val="006F1B8A"/>
    <w:rsid w:val="0070302D"/>
    <w:rsid w:val="007119B2"/>
    <w:rsid w:val="00725C83"/>
    <w:rsid w:val="00726ACF"/>
    <w:rsid w:val="00731903"/>
    <w:rsid w:val="007403F6"/>
    <w:rsid w:val="007475CB"/>
    <w:rsid w:val="00752B36"/>
    <w:rsid w:val="007538C3"/>
    <w:rsid w:val="00757BBA"/>
    <w:rsid w:val="00764FBD"/>
    <w:rsid w:val="007651A2"/>
    <w:rsid w:val="007655F1"/>
    <w:rsid w:val="00765711"/>
    <w:rsid w:val="007668D7"/>
    <w:rsid w:val="00766EC4"/>
    <w:rsid w:val="00772A96"/>
    <w:rsid w:val="00780281"/>
    <w:rsid w:val="0078231A"/>
    <w:rsid w:val="0079039B"/>
    <w:rsid w:val="007905E9"/>
    <w:rsid w:val="00795548"/>
    <w:rsid w:val="007A672C"/>
    <w:rsid w:val="007B10DD"/>
    <w:rsid w:val="007B7E2F"/>
    <w:rsid w:val="007C36C6"/>
    <w:rsid w:val="007C5D37"/>
    <w:rsid w:val="007C67C3"/>
    <w:rsid w:val="007D3C2B"/>
    <w:rsid w:val="007D581A"/>
    <w:rsid w:val="007E1495"/>
    <w:rsid w:val="007E38A6"/>
    <w:rsid w:val="007E63C9"/>
    <w:rsid w:val="007F3E17"/>
    <w:rsid w:val="007F69D3"/>
    <w:rsid w:val="00803C05"/>
    <w:rsid w:val="008045BD"/>
    <w:rsid w:val="00804761"/>
    <w:rsid w:val="008123A6"/>
    <w:rsid w:val="00823303"/>
    <w:rsid w:val="008412CE"/>
    <w:rsid w:val="00842659"/>
    <w:rsid w:val="008464B7"/>
    <w:rsid w:val="00850AF8"/>
    <w:rsid w:val="0085109C"/>
    <w:rsid w:val="00851343"/>
    <w:rsid w:val="0087258E"/>
    <w:rsid w:val="008742D7"/>
    <w:rsid w:val="008761B5"/>
    <w:rsid w:val="00876212"/>
    <w:rsid w:val="00881591"/>
    <w:rsid w:val="008850A8"/>
    <w:rsid w:val="00890225"/>
    <w:rsid w:val="008A4CF0"/>
    <w:rsid w:val="008A5737"/>
    <w:rsid w:val="008B4A37"/>
    <w:rsid w:val="008C3AF9"/>
    <w:rsid w:val="008D22AF"/>
    <w:rsid w:val="008E1757"/>
    <w:rsid w:val="008F615E"/>
    <w:rsid w:val="008F68C3"/>
    <w:rsid w:val="00900306"/>
    <w:rsid w:val="009121CE"/>
    <w:rsid w:val="009166A6"/>
    <w:rsid w:val="009225FD"/>
    <w:rsid w:val="00924EAC"/>
    <w:rsid w:val="00926A53"/>
    <w:rsid w:val="0092703F"/>
    <w:rsid w:val="009300B3"/>
    <w:rsid w:val="009415A0"/>
    <w:rsid w:val="00943B5C"/>
    <w:rsid w:val="009458C8"/>
    <w:rsid w:val="00960E3C"/>
    <w:rsid w:val="00960E97"/>
    <w:rsid w:val="00961459"/>
    <w:rsid w:val="00961824"/>
    <w:rsid w:val="0096205D"/>
    <w:rsid w:val="00965D3E"/>
    <w:rsid w:val="009663D0"/>
    <w:rsid w:val="00982FD8"/>
    <w:rsid w:val="009841B3"/>
    <w:rsid w:val="009873B8"/>
    <w:rsid w:val="009902FA"/>
    <w:rsid w:val="009914E9"/>
    <w:rsid w:val="00994D29"/>
    <w:rsid w:val="009A61FE"/>
    <w:rsid w:val="009B0F78"/>
    <w:rsid w:val="009C3175"/>
    <w:rsid w:val="009C5820"/>
    <w:rsid w:val="009E59DC"/>
    <w:rsid w:val="009E6B1F"/>
    <w:rsid w:val="00A03E3E"/>
    <w:rsid w:val="00A04637"/>
    <w:rsid w:val="00A04DA0"/>
    <w:rsid w:val="00A17B3B"/>
    <w:rsid w:val="00A24F6B"/>
    <w:rsid w:val="00A3038D"/>
    <w:rsid w:val="00A3053F"/>
    <w:rsid w:val="00A33FDD"/>
    <w:rsid w:val="00A34D47"/>
    <w:rsid w:val="00A45C41"/>
    <w:rsid w:val="00A50548"/>
    <w:rsid w:val="00A51EA0"/>
    <w:rsid w:val="00A52376"/>
    <w:rsid w:val="00A545B8"/>
    <w:rsid w:val="00A63D85"/>
    <w:rsid w:val="00A7006A"/>
    <w:rsid w:val="00A71E10"/>
    <w:rsid w:val="00A7740E"/>
    <w:rsid w:val="00A821CA"/>
    <w:rsid w:val="00A856A3"/>
    <w:rsid w:val="00A8713D"/>
    <w:rsid w:val="00A92B4A"/>
    <w:rsid w:val="00A96365"/>
    <w:rsid w:val="00A977A6"/>
    <w:rsid w:val="00AA1B44"/>
    <w:rsid w:val="00AA59B5"/>
    <w:rsid w:val="00AB544A"/>
    <w:rsid w:val="00AC17B7"/>
    <w:rsid w:val="00AC68F9"/>
    <w:rsid w:val="00AD3CEB"/>
    <w:rsid w:val="00AD417E"/>
    <w:rsid w:val="00AD5B67"/>
    <w:rsid w:val="00AE458F"/>
    <w:rsid w:val="00AE6166"/>
    <w:rsid w:val="00AE61DC"/>
    <w:rsid w:val="00AE65E7"/>
    <w:rsid w:val="00AF0E4D"/>
    <w:rsid w:val="00AF1EBC"/>
    <w:rsid w:val="00AF27D6"/>
    <w:rsid w:val="00AF28C8"/>
    <w:rsid w:val="00AF4D1D"/>
    <w:rsid w:val="00AF5808"/>
    <w:rsid w:val="00B00110"/>
    <w:rsid w:val="00B06DE9"/>
    <w:rsid w:val="00B224BB"/>
    <w:rsid w:val="00B30C48"/>
    <w:rsid w:val="00B310D5"/>
    <w:rsid w:val="00B31E2C"/>
    <w:rsid w:val="00B349E4"/>
    <w:rsid w:val="00B41E04"/>
    <w:rsid w:val="00B43646"/>
    <w:rsid w:val="00B51609"/>
    <w:rsid w:val="00B575C7"/>
    <w:rsid w:val="00B66B35"/>
    <w:rsid w:val="00B7358C"/>
    <w:rsid w:val="00B911A9"/>
    <w:rsid w:val="00B978DB"/>
    <w:rsid w:val="00BA69B4"/>
    <w:rsid w:val="00BA747C"/>
    <w:rsid w:val="00BB3875"/>
    <w:rsid w:val="00BC08D4"/>
    <w:rsid w:val="00BC1B61"/>
    <w:rsid w:val="00BC2B43"/>
    <w:rsid w:val="00BC2DDB"/>
    <w:rsid w:val="00BC7D96"/>
    <w:rsid w:val="00BE188B"/>
    <w:rsid w:val="00BE7516"/>
    <w:rsid w:val="00BF61C4"/>
    <w:rsid w:val="00C042EE"/>
    <w:rsid w:val="00C11EDE"/>
    <w:rsid w:val="00C13DD8"/>
    <w:rsid w:val="00C14098"/>
    <w:rsid w:val="00C23D20"/>
    <w:rsid w:val="00C268CC"/>
    <w:rsid w:val="00C27AB0"/>
    <w:rsid w:val="00C322AB"/>
    <w:rsid w:val="00C43FC6"/>
    <w:rsid w:val="00C443AA"/>
    <w:rsid w:val="00C47851"/>
    <w:rsid w:val="00C505D2"/>
    <w:rsid w:val="00C51531"/>
    <w:rsid w:val="00C548F7"/>
    <w:rsid w:val="00C641C7"/>
    <w:rsid w:val="00C70362"/>
    <w:rsid w:val="00C8534A"/>
    <w:rsid w:val="00C91194"/>
    <w:rsid w:val="00C91879"/>
    <w:rsid w:val="00C94175"/>
    <w:rsid w:val="00CA015D"/>
    <w:rsid w:val="00CA2C1F"/>
    <w:rsid w:val="00CA47E2"/>
    <w:rsid w:val="00CA7B25"/>
    <w:rsid w:val="00CB5FCD"/>
    <w:rsid w:val="00CD0200"/>
    <w:rsid w:val="00CD707D"/>
    <w:rsid w:val="00CE540C"/>
    <w:rsid w:val="00CF3195"/>
    <w:rsid w:val="00D1037A"/>
    <w:rsid w:val="00D14A0D"/>
    <w:rsid w:val="00D30655"/>
    <w:rsid w:val="00D32D44"/>
    <w:rsid w:val="00D36313"/>
    <w:rsid w:val="00D36977"/>
    <w:rsid w:val="00D37AF0"/>
    <w:rsid w:val="00D40607"/>
    <w:rsid w:val="00D41AAC"/>
    <w:rsid w:val="00D42A4A"/>
    <w:rsid w:val="00D47279"/>
    <w:rsid w:val="00D600CB"/>
    <w:rsid w:val="00D6277B"/>
    <w:rsid w:val="00D67F09"/>
    <w:rsid w:val="00D81B8A"/>
    <w:rsid w:val="00D82042"/>
    <w:rsid w:val="00D822C0"/>
    <w:rsid w:val="00D9520A"/>
    <w:rsid w:val="00D96F43"/>
    <w:rsid w:val="00DA5E85"/>
    <w:rsid w:val="00DA5FDB"/>
    <w:rsid w:val="00DB34AB"/>
    <w:rsid w:val="00DC1725"/>
    <w:rsid w:val="00DC423E"/>
    <w:rsid w:val="00DD080E"/>
    <w:rsid w:val="00DD1425"/>
    <w:rsid w:val="00DD797C"/>
    <w:rsid w:val="00DE15D7"/>
    <w:rsid w:val="00DE1A1A"/>
    <w:rsid w:val="00DE2B72"/>
    <w:rsid w:val="00DE7118"/>
    <w:rsid w:val="00DE7B78"/>
    <w:rsid w:val="00DF10C7"/>
    <w:rsid w:val="00DF1776"/>
    <w:rsid w:val="00E07F6C"/>
    <w:rsid w:val="00E10D29"/>
    <w:rsid w:val="00E11EEF"/>
    <w:rsid w:val="00E243BC"/>
    <w:rsid w:val="00E262E7"/>
    <w:rsid w:val="00E310AD"/>
    <w:rsid w:val="00E444BB"/>
    <w:rsid w:val="00E5560C"/>
    <w:rsid w:val="00E561C0"/>
    <w:rsid w:val="00E56A2B"/>
    <w:rsid w:val="00E60AC7"/>
    <w:rsid w:val="00E60CB3"/>
    <w:rsid w:val="00E62B75"/>
    <w:rsid w:val="00E70ADD"/>
    <w:rsid w:val="00E76C6F"/>
    <w:rsid w:val="00E77B38"/>
    <w:rsid w:val="00E82618"/>
    <w:rsid w:val="00EA32DD"/>
    <w:rsid w:val="00EB2D75"/>
    <w:rsid w:val="00EB4B3C"/>
    <w:rsid w:val="00EB6C54"/>
    <w:rsid w:val="00EC1060"/>
    <w:rsid w:val="00EC4ADA"/>
    <w:rsid w:val="00EC7A7A"/>
    <w:rsid w:val="00ED2745"/>
    <w:rsid w:val="00ED7A72"/>
    <w:rsid w:val="00EE0E4B"/>
    <w:rsid w:val="00EE1D23"/>
    <w:rsid w:val="00EE4C19"/>
    <w:rsid w:val="00EE763C"/>
    <w:rsid w:val="00EF2DD9"/>
    <w:rsid w:val="00F01206"/>
    <w:rsid w:val="00F01FB4"/>
    <w:rsid w:val="00F0399E"/>
    <w:rsid w:val="00F2086C"/>
    <w:rsid w:val="00F208E2"/>
    <w:rsid w:val="00F264DA"/>
    <w:rsid w:val="00F27494"/>
    <w:rsid w:val="00F27871"/>
    <w:rsid w:val="00F32EF5"/>
    <w:rsid w:val="00F35CDA"/>
    <w:rsid w:val="00F403A2"/>
    <w:rsid w:val="00F4780D"/>
    <w:rsid w:val="00F47B38"/>
    <w:rsid w:val="00F5456B"/>
    <w:rsid w:val="00F66B0A"/>
    <w:rsid w:val="00F72A22"/>
    <w:rsid w:val="00F7341B"/>
    <w:rsid w:val="00F7358F"/>
    <w:rsid w:val="00F74167"/>
    <w:rsid w:val="00F803C6"/>
    <w:rsid w:val="00F815EB"/>
    <w:rsid w:val="00F83248"/>
    <w:rsid w:val="00F84184"/>
    <w:rsid w:val="00F87B14"/>
    <w:rsid w:val="00F9306B"/>
    <w:rsid w:val="00F938CB"/>
    <w:rsid w:val="00F96B9E"/>
    <w:rsid w:val="00F97C76"/>
    <w:rsid w:val="00FA0CA0"/>
    <w:rsid w:val="00FA1BDB"/>
    <w:rsid w:val="00FA45A1"/>
    <w:rsid w:val="00FB0111"/>
    <w:rsid w:val="00FB3238"/>
    <w:rsid w:val="00FB4A84"/>
    <w:rsid w:val="00FC2803"/>
    <w:rsid w:val="00FD073C"/>
    <w:rsid w:val="00FE4366"/>
    <w:rsid w:val="00FE692D"/>
    <w:rsid w:val="00FF0C2C"/>
    <w:rsid w:val="00FF1416"/>
    <w:rsid w:val="01E31B10"/>
    <w:rsid w:val="02615C1D"/>
    <w:rsid w:val="0365A6F6"/>
    <w:rsid w:val="0525B588"/>
    <w:rsid w:val="0751ED11"/>
    <w:rsid w:val="0968AB1E"/>
    <w:rsid w:val="0A8E3A4C"/>
    <w:rsid w:val="0BD4B1CE"/>
    <w:rsid w:val="0C04A1AB"/>
    <w:rsid w:val="0CA5E97F"/>
    <w:rsid w:val="0D610418"/>
    <w:rsid w:val="0E566BDD"/>
    <w:rsid w:val="100DB230"/>
    <w:rsid w:val="10353A11"/>
    <w:rsid w:val="1117E816"/>
    <w:rsid w:val="11C5D5F4"/>
    <w:rsid w:val="13E3EC50"/>
    <w:rsid w:val="13FD1739"/>
    <w:rsid w:val="141D0615"/>
    <w:rsid w:val="14E4A5F6"/>
    <w:rsid w:val="15F59497"/>
    <w:rsid w:val="1697DF8B"/>
    <w:rsid w:val="16DC88F4"/>
    <w:rsid w:val="1743D981"/>
    <w:rsid w:val="175C36B0"/>
    <w:rsid w:val="178E4E70"/>
    <w:rsid w:val="18D488AE"/>
    <w:rsid w:val="19935536"/>
    <w:rsid w:val="1A21F8CC"/>
    <w:rsid w:val="1A4F5B87"/>
    <w:rsid w:val="1A698348"/>
    <w:rsid w:val="1D55A90E"/>
    <w:rsid w:val="205D587E"/>
    <w:rsid w:val="22B39656"/>
    <w:rsid w:val="23B2FD10"/>
    <w:rsid w:val="23B93277"/>
    <w:rsid w:val="264012E5"/>
    <w:rsid w:val="272D4E72"/>
    <w:rsid w:val="281C0855"/>
    <w:rsid w:val="28934DFA"/>
    <w:rsid w:val="296044EF"/>
    <w:rsid w:val="29B82A8C"/>
    <w:rsid w:val="2A02FE14"/>
    <w:rsid w:val="2AB6EE41"/>
    <w:rsid w:val="2B9E6F9C"/>
    <w:rsid w:val="2BED19E3"/>
    <w:rsid w:val="2C720D5E"/>
    <w:rsid w:val="2C971C63"/>
    <w:rsid w:val="2DABDF5F"/>
    <w:rsid w:val="2DFF81E9"/>
    <w:rsid w:val="2FC19482"/>
    <w:rsid w:val="31F67872"/>
    <w:rsid w:val="32C070B4"/>
    <w:rsid w:val="33D8EB60"/>
    <w:rsid w:val="34AACF21"/>
    <w:rsid w:val="3706D651"/>
    <w:rsid w:val="387AC10F"/>
    <w:rsid w:val="3A9F1A90"/>
    <w:rsid w:val="3AB62FD3"/>
    <w:rsid w:val="3C156FC6"/>
    <w:rsid w:val="3C7783C0"/>
    <w:rsid w:val="3D680123"/>
    <w:rsid w:val="3E831B95"/>
    <w:rsid w:val="3E8BB42C"/>
    <w:rsid w:val="3EB3AB18"/>
    <w:rsid w:val="3EBC4140"/>
    <w:rsid w:val="3ED36144"/>
    <w:rsid w:val="3EF4BE94"/>
    <w:rsid w:val="3FB80936"/>
    <w:rsid w:val="3FF2EEC7"/>
    <w:rsid w:val="40F25A04"/>
    <w:rsid w:val="41A8212A"/>
    <w:rsid w:val="423FCF58"/>
    <w:rsid w:val="42C873F0"/>
    <w:rsid w:val="437BDB9E"/>
    <w:rsid w:val="43F5BEEF"/>
    <w:rsid w:val="444D9CE8"/>
    <w:rsid w:val="446D0D58"/>
    <w:rsid w:val="455C2CD6"/>
    <w:rsid w:val="4823FBDF"/>
    <w:rsid w:val="4863490D"/>
    <w:rsid w:val="49309012"/>
    <w:rsid w:val="497E648B"/>
    <w:rsid w:val="4AD4CBC3"/>
    <w:rsid w:val="4B612126"/>
    <w:rsid w:val="4EEAC154"/>
    <w:rsid w:val="4FF8F20E"/>
    <w:rsid w:val="520B45C3"/>
    <w:rsid w:val="5246209D"/>
    <w:rsid w:val="5275127C"/>
    <w:rsid w:val="52D1D376"/>
    <w:rsid w:val="53FD51CE"/>
    <w:rsid w:val="54687EB8"/>
    <w:rsid w:val="551DCBB2"/>
    <w:rsid w:val="575C9B87"/>
    <w:rsid w:val="575D62F4"/>
    <w:rsid w:val="58930099"/>
    <w:rsid w:val="5936A62C"/>
    <w:rsid w:val="5B5E1B37"/>
    <w:rsid w:val="5BA61F0B"/>
    <w:rsid w:val="5C6AA2A6"/>
    <w:rsid w:val="5D7754FB"/>
    <w:rsid w:val="5DB72EBB"/>
    <w:rsid w:val="5FE198D3"/>
    <w:rsid w:val="5FEE031F"/>
    <w:rsid w:val="62B5B1CA"/>
    <w:rsid w:val="6477C100"/>
    <w:rsid w:val="6533EEF5"/>
    <w:rsid w:val="65AA9222"/>
    <w:rsid w:val="6723B5E8"/>
    <w:rsid w:val="6B93DB35"/>
    <w:rsid w:val="6CB8AD8D"/>
    <w:rsid w:val="6D86F870"/>
    <w:rsid w:val="6E133186"/>
    <w:rsid w:val="70CEC2DB"/>
    <w:rsid w:val="71058AFF"/>
    <w:rsid w:val="711245E2"/>
    <w:rsid w:val="72D9CEF0"/>
    <w:rsid w:val="7342C471"/>
    <w:rsid w:val="74214D73"/>
    <w:rsid w:val="75F957A9"/>
    <w:rsid w:val="762A5041"/>
    <w:rsid w:val="77917958"/>
    <w:rsid w:val="789A96C3"/>
    <w:rsid w:val="7B457C07"/>
    <w:rsid w:val="7B93A2B1"/>
    <w:rsid w:val="7C4A25A5"/>
    <w:rsid w:val="7EB5C59E"/>
    <w:rsid w:val="7EED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B940C"/>
  <w15:docId w15:val="{7B9EE1C6-1BB8-41AE-B9D2-64756DFEA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49C"/>
  </w:style>
  <w:style w:type="paragraph" w:styleId="Heading1">
    <w:name w:val="heading 1"/>
    <w:basedOn w:val="Normal"/>
    <w:next w:val="Normal"/>
    <w:link w:val="Heading1Char"/>
    <w:autoRedefine/>
    <w:qFormat/>
    <w:rsid w:val="00766EC4"/>
    <w:pPr>
      <w:keepNext/>
      <w:tabs>
        <w:tab w:val="left" w:pos="567"/>
      </w:tabs>
      <w:spacing w:line="240" w:lineRule="exact"/>
      <w:outlineLvl w:val="0"/>
    </w:pPr>
    <w:rPr>
      <w:rFonts w:ascii="EDF 2020" w:eastAsia="Times New Roman" w:hAnsi="EDF 2020" w:cs="Arial"/>
      <w:b/>
      <w:bCs/>
      <w:color w:val="10367A" w:themeColor="accent3"/>
      <w:kern w:val="32"/>
      <w:sz w:val="24"/>
      <w:szCs w:val="32"/>
      <w:lang w:eastAsia="en-GB"/>
    </w:rPr>
  </w:style>
  <w:style w:type="paragraph" w:styleId="Heading2">
    <w:name w:val="heading 2"/>
    <w:basedOn w:val="Normal"/>
    <w:next w:val="Normal"/>
    <w:link w:val="Heading2Char"/>
    <w:autoRedefine/>
    <w:qFormat/>
    <w:rsid w:val="00766EC4"/>
    <w:pPr>
      <w:keepNext/>
      <w:tabs>
        <w:tab w:val="left" w:pos="567"/>
      </w:tabs>
      <w:spacing w:before="240" w:after="60" w:line="250" w:lineRule="exact"/>
      <w:outlineLvl w:val="1"/>
    </w:pPr>
    <w:rPr>
      <w:rFonts w:ascii="EDF 2020" w:eastAsia="Times New Roman" w:hAnsi="EDF 2020" w:cs="Arial"/>
      <w:b/>
      <w:bCs/>
      <w:iCs/>
      <w:color w:val="10367A" w:themeColor="accent3"/>
      <w:sz w:val="20"/>
      <w:szCs w:val="2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930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306B"/>
  </w:style>
  <w:style w:type="paragraph" w:styleId="Footer">
    <w:name w:val="footer"/>
    <w:basedOn w:val="Normal"/>
    <w:link w:val="FooterChar"/>
    <w:uiPriority w:val="99"/>
    <w:unhideWhenUsed/>
    <w:rsid w:val="00F930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306B"/>
  </w:style>
  <w:style w:type="paragraph" w:customStyle="1" w:styleId="EDFBullets">
    <w:name w:val="EDF Bullets"/>
    <w:basedOn w:val="Normal"/>
    <w:autoRedefine/>
    <w:rsid w:val="00ED7A72"/>
    <w:pPr>
      <w:numPr>
        <w:numId w:val="2"/>
      </w:numPr>
      <w:tabs>
        <w:tab w:val="left" w:pos="1995"/>
      </w:tabs>
      <w:spacing w:line="250" w:lineRule="exact"/>
    </w:pPr>
    <w:rPr>
      <w:rFonts w:ascii="EDF 2020" w:eastAsia="Times New Roman" w:hAnsi="EDF 2020" w:cs="EDF 2020"/>
      <w:sz w:val="20"/>
      <w:szCs w:val="24"/>
      <w:lang w:eastAsia="en-GB"/>
    </w:rPr>
  </w:style>
  <w:style w:type="paragraph" w:customStyle="1" w:styleId="EDFBodyText">
    <w:name w:val="EDF Body Text"/>
    <w:basedOn w:val="Normal"/>
    <w:link w:val="EDFBodyTextChar"/>
    <w:autoRedefine/>
    <w:rsid w:val="00232DB8"/>
    <w:pPr>
      <w:tabs>
        <w:tab w:val="left" w:pos="7007"/>
      </w:tabs>
      <w:spacing w:line="250" w:lineRule="exact"/>
    </w:pPr>
    <w:rPr>
      <w:rFonts w:ascii="EDF 2020" w:eastAsia="Times New Roman" w:hAnsi="EDF 2020" w:cs="EDF 2020"/>
      <w:sz w:val="20"/>
      <w:szCs w:val="24"/>
      <w:lang w:eastAsia="en-GB"/>
    </w:rPr>
  </w:style>
  <w:style w:type="paragraph" w:customStyle="1" w:styleId="EDFSubheads">
    <w:name w:val="EDF Subheads"/>
    <w:basedOn w:val="Normal"/>
    <w:link w:val="EDFSubheadsCharChar"/>
    <w:autoRedefine/>
    <w:rsid w:val="00ED7A72"/>
    <w:pPr>
      <w:tabs>
        <w:tab w:val="left" w:pos="1995"/>
      </w:tabs>
      <w:spacing w:line="240" w:lineRule="exact"/>
    </w:pPr>
    <w:rPr>
      <w:rFonts w:ascii="EDF 2020" w:eastAsia="Times New Roman" w:hAnsi="EDF 2020" w:cs="Arial"/>
      <w:b/>
      <w:color w:val="005BBB"/>
      <w:sz w:val="20"/>
      <w:szCs w:val="24"/>
      <w:lang w:eastAsia="en-GB"/>
    </w:rPr>
  </w:style>
  <w:style w:type="character" w:customStyle="1" w:styleId="EDFSubheadsCharChar">
    <w:name w:val="EDF Subheads Char Char"/>
    <w:basedOn w:val="DefaultParagraphFont"/>
    <w:link w:val="EDFSubheads"/>
    <w:rsid w:val="00ED7A72"/>
    <w:rPr>
      <w:rFonts w:ascii="EDF 2020" w:eastAsia="Times New Roman" w:hAnsi="EDF 2020" w:cs="Arial"/>
      <w:b/>
      <w:color w:val="005BBB"/>
      <w:sz w:val="20"/>
      <w:szCs w:val="24"/>
      <w:lang w:eastAsia="en-GB"/>
    </w:rPr>
  </w:style>
  <w:style w:type="paragraph" w:customStyle="1" w:styleId="EDFTableText">
    <w:name w:val="EDF Table Text"/>
    <w:basedOn w:val="Normal"/>
    <w:autoRedefine/>
    <w:rsid w:val="00CA7B25"/>
    <w:rPr>
      <w:rFonts w:ascii="EDF 2020 Light" w:eastAsia="Times New Roman" w:hAnsi="EDF 2020 Light" w:cs="Times New Roman"/>
      <w:bCs/>
      <w:color w:val="6B6C6E"/>
      <w:sz w:val="18"/>
      <w:szCs w:val="20"/>
      <w:lang w:eastAsia="en-GB"/>
    </w:rPr>
  </w:style>
  <w:style w:type="paragraph" w:customStyle="1" w:styleId="EDFHeadline">
    <w:name w:val="EDF Headline"/>
    <w:basedOn w:val="Header"/>
    <w:autoRedefine/>
    <w:rsid w:val="00CA7B25"/>
    <w:rPr>
      <w:rFonts w:ascii="EDF 2020" w:hAnsi="EDF 2020"/>
    </w:rPr>
  </w:style>
  <w:style w:type="table" w:styleId="TableGrid">
    <w:name w:val="Table Grid"/>
    <w:basedOn w:val="TableNormal"/>
    <w:uiPriority w:val="39"/>
    <w:rsid w:val="00AD3CEB"/>
    <w:rPr>
      <w:rFonts w:ascii="Arial" w:eastAsia="Times New Roman" w:hAnsi="Arial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itles">
    <w:name w:val="Table Titles"/>
    <w:basedOn w:val="EDFSubheads"/>
    <w:rsid w:val="00AD3CEB"/>
    <w:rPr>
      <w:color w:val="FFA02F"/>
    </w:rPr>
  </w:style>
  <w:style w:type="character" w:customStyle="1" w:styleId="EDFBodyTextChar">
    <w:name w:val="EDF Body Text Char"/>
    <w:basedOn w:val="DefaultParagraphFont"/>
    <w:link w:val="EDFBodyText"/>
    <w:rsid w:val="00232DB8"/>
    <w:rPr>
      <w:rFonts w:ascii="EDF 2020" w:eastAsia="Times New Roman" w:hAnsi="EDF 2020" w:cs="EDF 2020"/>
      <w:sz w:val="20"/>
      <w:szCs w:val="24"/>
      <w:lang w:eastAsia="en-GB"/>
    </w:rPr>
  </w:style>
  <w:style w:type="character" w:customStyle="1" w:styleId="Heading1Char">
    <w:name w:val="Heading 1 Char"/>
    <w:basedOn w:val="DefaultParagraphFont"/>
    <w:link w:val="Heading1"/>
    <w:rsid w:val="00766EC4"/>
    <w:rPr>
      <w:rFonts w:ascii="EDF 2020" w:eastAsia="Times New Roman" w:hAnsi="EDF 2020" w:cs="Arial"/>
      <w:b/>
      <w:bCs/>
      <w:color w:val="10367A" w:themeColor="accent3"/>
      <w:kern w:val="32"/>
      <w:sz w:val="24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rsid w:val="00766EC4"/>
    <w:rPr>
      <w:rFonts w:ascii="EDF 2020" w:eastAsia="Times New Roman" w:hAnsi="EDF 2020" w:cs="Arial"/>
      <w:b/>
      <w:bCs/>
      <w:iCs/>
      <w:color w:val="10367A" w:themeColor="accent3"/>
      <w:sz w:val="20"/>
      <w:szCs w:val="28"/>
      <w:lang w:eastAsia="en-GB"/>
    </w:rPr>
  </w:style>
  <w:style w:type="paragraph" w:customStyle="1" w:styleId="Contents">
    <w:name w:val="Contents"/>
    <w:basedOn w:val="Normal"/>
    <w:autoRedefine/>
    <w:rsid w:val="00531D69"/>
    <w:rPr>
      <w:rFonts w:eastAsia="Times New Roman" w:cstheme="minorHAnsi"/>
      <w:b/>
      <w:bCs/>
      <w:color w:val="1057C8" w:themeColor="accent4"/>
      <w:sz w:val="24"/>
      <w:szCs w:val="20"/>
      <w:lang w:eastAsia="en-GB"/>
    </w:rPr>
  </w:style>
  <w:style w:type="paragraph" w:styleId="TOC1">
    <w:name w:val="toc 1"/>
    <w:basedOn w:val="Normal"/>
    <w:next w:val="Normal"/>
    <w:autoRedefine/>
    <w:uiPriority w:val="39"/>
    <w:rsid w:val="005209D0"/>
    <w:pPr>
      <w:tabs>
        <w:tab w:val="right" w:leader="dot" w:pos="6804"/>
      </w:tabs>
      <w:spacing w:line="250" w:lineRule="exact"/>
      <w:ind w:right="1134"/>
    </w:pPr>
    <w:rPr>
      <w:rFonts w:ascii="Frutiger LT 45 Light" w:eastAsia="Times New Roman" w:hAnsi="Frutiger LT 45 Light" w:cs="Arial"/>
      <w:sz w:val="20"/>
      <w:szCs w:val="24"/>
      <w:lang w:eastAsia="en-GB"/>
    </w:rPr>
  </w:style>
  <w:style w:type="character" w:styleId="Hyperlink">
    <w:name w:val="Hyperlink"/>
    <w:basedOn w:val="DefaultParagraphFont"/>
    <w:uiPriority w:val="99"/>
    <w:rsid w:val="005209D0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5209D0"/>
    <w:pPr>
      <w:tabs>
        <w:tab w:val="right" w:leader="dot" w:pos="6804"/>
      </w:tabs>
      <w:spacing w:line="250" w:lineRule="exact"/>
      <w:ind w:left="482"/>
    </w:pPr>
    <w:rPr>
      <w:rFonts w:ascii="Frutiger LT 45 Light" w:eastAsia="Times New Roman" w:hAnsi="Frutiger LT 45 Light" w:cs="Arial"/>
      <w:sz w:val="20"/>
      <w:szCs w:val="24"/>
      <w:lang w:eastAsia="en-GB"/>
    </w:rPr>
  </w:style>
  <w:style w:type="paragraph" w:customStyle="1" w:styleId="EDFTableTitles">
    <w:name w:val="EDF Table Titles"/>
    <w:basedOn w:val="Normal"/>
    <w:rsid w:val="007905E9"/>
    <w:rPr>
      <w:rFonts w:ascii="Frutiger LT 55 Roman" w:eastAsia="Times New Roman" w:hAnsi="Frutiger LT 55 Roman" w:cs="Times New Roman"/>
      <w:b/>
      <w:bCs/>
      <w:color w:val="FFA02F"/>
      <w:sz w:val="18"/>
      <w:szCs w:val="20"/>
      <w:lang w:eastAsia="en-GB"/>
    </w:rPr>
  </w:style>
  <w:style w:type="paragraph" w:customStyle="1" w:styleId="EDFMinutesHeadline">
    <w:name w:val="EDF Minutes Headline"/>
    <w:basedOn w:val="Header"/>
    <w:autoRedefine/>
    <w:rsid w:val="00CA7B25"/>
    <w:pPr>
      <w:tabs>
        <w:tab w:val="clear" w:pos="4513"/>
        <w:tab w:val="clear" w:pos="9026"/>
        <w:tab w:val="center" w:pos="4153"/>
        <w:tab w:val="right" w:pos="8306"/>
      </w:tabs>
      <w:spacing w:line="300" w:lineRule="exact"/>
    </w:pPr>
    <w:rPr>
      <w:rFonts w:ascii="EDF 2020" w:eastAsia="Times New Roman" w:hAnsi="EDF 2020" w:cs="FrutigerLT-Bold"/>
      <w:b/>
      <w:bCs/>
      <w:color w:val="1057C8" w:themeColor="accent4"/>
      <w:sz w:val="24"/>
      <w:szCs w:val="24"/>
      <w:lang w:eastAsia="en-GB"/>
    </w:rPr>
  </w:style>
  <w:style w:type="paragraph" w:customStyle="1" w:styleId="PaperTitle">
    <w:name w:val="Paper Title"/>
    <w:basedOn w:val="Header"/>
    <w:rsid w:val="00EC7A7A"/>
    <w:pPr>
      <w:tabs>
        <w:tab w:val="clear" w:pos="4513"/>
        <w:tab w:val="clear" w:pos="9026"/>
        <w:tab w:val="center" w:pos="4153"/>
        <w:tab w:val="right" w:pos="8306"/>
      </w:tabs>
      <w:spacing w:line="320" w:lineRule="exact"/>
    </w:pPr>
    <w:rPr>
      <w:rFonts w:ascii="Frutiger LT 45 Light" w:eastAsia="Times New Roman" w:hAnsi="Frutiger LT 45 Light" w:cs="FrutigerLT-Bold"/>
      <w:bCs/>
      <w:color w:val="888888"/>
      <w:sz w:val="18"/>
      <w:szCs w:val="24"/>
      <w:lang w:eastAsia="en-GB"/>
    </w:rPr>
  </w:style>
  <w:style w:type="paragraph" w:customStyle="1" w:styleId="EDFNumbering">
    <w:name w:val="EDF Numbering"/>
    <w:autoRedefine/>
    <w:rsid w:val="00CA7B25"/>
    <w:pPr>
      <w:numPr>
        <w:ilvl w:val="1"/>
        <w:numId w:val="4"/>
      </w:numPr>
    </w:pPr>
    <w:rPr>
      <w:rFonts w:ascii="EDF 2020 Light" w:eastAsia="Times New Roman" w:hAnsi="EDF 2020 Light" w:cs="Times New Roman"/>
      <w:kern w:val="32"/>
      <w:sz w:val="20"/>
      <w:szCs w:val="20"/>
      <w:lang w:eastAsia="en-GB"/>
    </w:rPr>
  </w:style>
  <w:style w:type="paragraph" w:customStyle="1" w:styleId="EDFIndentedNumbering">
    <w:name w:val="EDF Indented Numbering"/>
    <w:basedOn w:val="Normal"/>
    <w:rsid w:val="00F0399E"/>
    <w:pPr>
      <w:numPr>
        <w:numId w:val="3"/>
      </w:numPr>
      <w:spacing w:line="240" w:lineRule="exact"/>
    </w:pPr>
    <w:rPr>
      <w:rFonts w:ascii="Frutiger LT 45 Light" w:eastAsia="Times New Roman" w:hAnsi="Frutiger LT 45 Light" w:cs="Arial"/>
      <w:sz w:val="20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3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376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982FD8"/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82FD8"/>
    <w:rPr>
      <w:rFonts w:eastAsiaTheme="minorEastAsia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E1757"/>
    <w:rPr>
      <w:color w:val="605E5C"/>
      <w:shd w:val="clear" w:color="auto" w:fill="E1DFDD"/>
    </w:rPr>
  </w:style>
  <w:style w:type="table" w:styleId="GridTable4-Accent3">
    <w:name w:val="Grid Table 4 Accent 3"/>
    <w:basedOn w:val="TableNormal"/>
    <w:uiPriority w:val="49"/>
    <w:rsid w:val="00023544"/>
    <w:tblPr>
      <w:tblStyleRowBandSize w:val="1"/>
      <w:tblStyleColBandSize w:val="1"/>
      <w:tblBorders>
        <w:top w:val="single" w:sz="4" w:space="0" w:color="3976E5" w:themeColor="accent3" w:themeTint="99"/>
        <w:left w:val="single" w:sz="4" w:space="0" w:color="3976E5" w:themeColor="accent3" w:themeTint="99"/>
        <w:bottom w:val="single" w:sz="4" w:space="0" w:color="3976E5" w:themeColor="accent3" w:themeTint="99"/>
        <w:right w:val="single" w:sz="4" w:space="0" w:color="3976E5" w:themeColor="accent3" w:themeTint="99"/>
        <w:insideH w:val="single" w:sz="4" w:space="0" w:color="3976E5" w:themeColor="accent3" w:themeTint="99"/>
        <w:insideV w:val="single" w:sz="4" w:space="0" w:color="3976E5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0367A" w:themeColor="accent3"/>
          <w:left w:val="single" w:sz="4" w:space="0" w:color="10367A" w:themeColor="accent3"/>
          <w:bottom w:val="single" w:sz="4" w:space="0" w:color="10367A" w:themeColor="accent3"/>
          <w:right w:val="single" w:sz="4" w:space="0" w:color="10367A" w:themeColor="accent3"/>
          <w:insideH w:val="nil"/>
          <w:insideV w:val="nil"/>
        </w:tcBorders>
        <w:shd w:val="clear" w:color="auto" w:fill="10367A" w:themeFill="accent3"/>
      </w:tcPr>
    </w:tblStylePr>
    <w:tblStylePr w:type="lastRow">
      <w:rPr>
        <w:b/>
        <w:bCs/>
      </w:rPr>
      <w:tblPr/>
      <w:tcPr>
        <w:tcBorders>
          <w:top w:val="double" w:sz="4" w:space="0" w:color="10367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D1F6" w:themeFill="accent3" w:themeFillTint="33"/>
      </w:tcPr>
    </w:tblStylePr>
    <w:tblStylePr w:type="band1Horz">
      <w:tblPr/>
      <w:tcPr>
        <w:shd w:val="clear" w:color="auto" w:fill="BCD1F6" w:themeFill="accent3" w:themeFillTint="33"/>
      </w:tcPr>
    </w:tblStylePr>
  </w:style>
  <w:style w:type="table" w:styleId="GridTable1Light-Accent3">
    <w:name w:val="Grid Table 1 Light Accent 3"/>
    <w:basedOn w:val="TableNormal"/>
    <w:uiPriority w:val="46"/>
    <w:rsid w:val="00023544"/>
    <w:tblPr>
      <w:tblStyleRowBandSize w:val="1"/>
      <w:tblStyleColBandSize w:val="1"/>
      <w:tblBorders>
        <w:top w:val="single" w:sz="4" w:space="0" w:color="7BA4ED" w:themeColor="accent3" w:themeTint="66"/>
        <w:left w:val="single" w:sz="4" w:space="0" w:color="7BA4ED" w:themeColor="accent3" w:themeTint="66"/>
        <w:bottom w:val="single" w:sz="4" w:space="0" w:color="7BA4ED" w:themeColor="accent3" w:themeTint="66"/>
        <w:right w:val="single" w:sz="4" w:space="0" w:color="7BA4ED" w:themeColor="accent3" w:themeTint="66"/>
        <w:insideH w:val="single" w:sz="4" w:space="0" w:color="7BA4ED" w:themeColor="accent3" w:themeTint="66"/>
        <w:insideV w:val="single" w:sz="4" w:space="0" w:color="7BA4E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3976E5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976E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7A672C"/>
    <w:rPr>
      <w:color w:val="00000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C7365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paragraph" w:customStyle="1" w:styleId="paragraph">
    <w:name w:val="paragraph"/>
    <w:basedOn w:val="Normal"/>
    <w:rsid w:val="0011409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114094"/>
  </w:style>
  <w:style w:type="character" w:customStyle="1" w:styleId="eop">
    <w:name w:val="eop"/>
    <w:basedOn w:val="DefaultParagraphFont"/>
    <w:rsid w:val="00114094"/>
  </w:style>
  <w:style w:type="character" w:styleId="CommentReference">
    <w:name w:val="annotation reference"/>
    <w:basedOn w:val="DefaultParagraphFont"/>
    <w:uiPriority w:val="99"/>
    <w:semiHidden/>
    <w:unhideWhenUsed/>
    <w:rsid w:val="00924E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4EA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4E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4E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4EA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7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7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1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7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4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3316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2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08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7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58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98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46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6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07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40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1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17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1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5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36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1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9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0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6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5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4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6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04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4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1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2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4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0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0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ince7d\Downloads\Word_Templates_-_Print\General-Report-Templatex.dotx" TargetMode="External"/></Relationships>
</file>

<file path=word/theme/theme1.xml><?xml version="1.0" encoding="utf-8"?>
<a:theme xmlns:a="http://schemas.openxmlformats.org/drawingml/2006/main" name="Office Theme">
  <a:themeElements>
    <a:clrScheme name="EDF Energy RGB NEW">
      <a:dk1>
        <a:sysClr val="windowText" lastClr="000000"/>
      </a:dk1>
      <a:lt1>
        <a:sysClr val="window" lastClr="FFFFFF"/>
      </a:lt1>
      <a:dk2>
        <a:srgbClr val="7F7F7F"/>
      </a:dk2>
      <a:lt2>
        <a:srgbClr val="BFBFBF"/>
      </a:lt2>
      <a:accent1>
        <a:srgbClr val="FE5716"/>
      </a:accent1>
      <a:accent2>
        <a:srgbClr val="FF861D"/>
      </a:accent2>
      <a:accent3>
        <a:srgbClr val="10367A"/>
      </a:accent3>
      <a:accent4>
        <a:srgbClr val="1057C8"/>
      </a:accent4>
      <a:accent5>
        <a:srgbClr val="4F9E30"/>
      </a:accent5>
      <a:accent6>
        <a:srgbClr val="C0E410"/>
      </a:accent6>
      <a:hlink>
        <a:srgbClr val="1057C8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942fc4-d589-4966-905d-d6301ce5eb62">
      <Terms xmlns="http://schemas.microsoft.com/office/infopath/2007/PartnerControls"/>
    </lcf76f155ced4ddcb4097134ff3c332f>
    <TaxCatchAll xmlns="1c4c2cb5-d894-4fcf-9e71-6957fa435cf4" xsi:nil="true"/>
    <Date xmlns="98942fc4-d589-4966-905d-d6301ce5eb62">2025-01-24T11:58:53+00:00</Date>
    <LeanIXRecord xmlns="98942fc4-d589-4966-905d-d6301ce5eb62">false</LeanIXRecord>
    <ServiceRaised_x003f_ xmlns="98942fc4-d589-4966-905d-d6301ce5eb62">false</ServiceRaised_x003f_>
    <InProduction_x003f_ xmlns="98942fc4-d589-4966-905d-d6301ce5eb62">false</InProduction_x003f_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383914F71BF94EA08D86D8FF1BCF3B" ma:contentTypeVersion="20" ma:contentTypeDescription="Create a new document." ma:contentTypeScope="" ma:versionID="1f4b7296e890a400b905445d9dda82cb">
  <xsd:schema xmlns:xsd="http://www.w3.org/2001/XMLSchema" xmlns:xs="http://www.w3.org/2001/XMLSchema" xmlns:p="http://schemas.microsoft.com/office/2006/metadata/properties" xmlns:ns2="98942fc4-d589-4966-905d-d6301ce5eb62" xmlns:ns3="1c4c2cb5-d894-4fcf-9e71-6957fa435cf4" targetNamespace="http://schemas.microsoft.com/office/2006/metadata/properties" ma:root="true" ma:fieldsID="f66a04fde8985cfdff911a89746012e7" ns2:_="" ns3:_="">
    <xsd:import namespace="98942fc4-d589-4966-905d-d6301ce5eb62"/>
    <xsd:import namespace="1c4c2cb5-d894-4fcf-9e71-6957fa435c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Date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InProduction_x003f_" minOccurs="0"/>
                <xsd:element ref="ns2:ServiceRaised_x003f_" minOccurs="0"/>
                <xsd:element ref="ns2:LeanIXRecor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942fc4-d589-4966-905d-d6301ce5eb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e" ma:index="12" ma:displayName="Date" ma:default="[today]" ma:format="DateOnly" ma:internalName="Date">
      <xsd:simpleType>
        <xsd:restriction base="dms:DateTim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c3a9f52-cc49-4e1c-971c-abeceeca22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nProduction_x003f_" ma:index="25" nillable="true" ma:displayName="In Production?" ma:default="0" ma:format="Dropdown" ma:internalName="InProduction_x003f_">
      <xsd:simpleType>
        <xsd:restriction base="dms:Boolean"/>
      </xsd:simpleType>
    </xsd:element>
    <xsd:element name="ServiceRaised_x003f_" ma:index="26" nillable="true" ma:displayName="Service Raised?" ma:default="0" ma:format="Dropdown" ma:internalName="ServiceRaised_x003f_">
      <xsd:simpleType>
        <xsd:restriction base="dms:Boolean"/>
      </xsd:simpleType>
    </xsd:element>
    <xsd:element name="LeanIXRecord" ma:index="27" nillable="true" ma:displayName="LeanIX Record" ma:default="0" ma:format="Dropdown" ma:internalName="LeanIXRecor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4c2cb5-d894-4fcf-9e71-6957fa435cf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c53661e-ccc6-45b3-8ccb-d247e4bffe91}" ma:internalName="TaxCatchAll" ma:showField="CatchAllData" ma:web="1c4c2cb5-d894-4fcf-9e71-6957fa435c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1D1B2F-BDC6-4E62-B58A-4F515EDA337B}">
  <ds:schemaRefs>
    <ds:schemaRef ds:uri="http://schemas.microsoft.com/office/2006/metadata/properties"/>
    <ds:schemaRef ds:uri="http://schemas.microsoft.com/office/infopath/2007/PartnerControls"/>
    <ds:schemaRef ds:uri="98942fc4-d589-4966-905d-d6301ce5eb62"/>
    <ds:schemaRef ds:uri="1c4c2cb5-d894-4fcf-9e71-6957fa435cf4"/>
  </ds:schemaRefs>
</ds:datastoreItem>
</file>

<file path=customXml/itemProps2.xml><?xml version="1.0" encoding="utf-8"?>
<ds:datastoreItem xmlns:ds="http://schemas.openxmlformats.org/officeDocument/2006/customXml" ds:itemID="{6B059B6C-2DBF-46E9-9E44-3ADEEE1439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2DEF76-141F-4D01-9897-DF8822CCFA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942fc4-d589-4966-905d-d6301ce5eb62"/>
    <ds:schemaRef ds:uri="1c4c2cb5-d894-4fcf-9e71-6957fa435c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C9458B4-526F-4495-9978-6F1A3922B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General-Report-Templatex</Template>
  <TotalTime>7</TotalTime>
  <Pages>6</Pages>
  <Words>1162</Words>
  <Characters>6812</Characters>
  <Application>Microsoft Office Word</Application>
  <DocSecurity>0</DocSecurity>
  <Lines>283</Lines>
  <Paragraphs>204</Paragraphs>
  <ScaleCrop>false</ScaleCrop>
  <Company/>
  <LinksUpToDate>false</LinksUpToDate>
  <CharactersWithSpaces>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Forber Scott</dc:creator>
  <cp:lastModifiedBy>Grant Simpson</cp:lastModifiedBy>
  <cp:revision>199</cp:revision>
  <cp:lastPrinted>2020-01-07T15:03:00Z</cp:lastPrinted>
  <dcterms:created xsi:type="dcterms:W3CDTF">2025-02-20T14:20:00Z</dcterms:created>
  <dcterms:modified xsi:type="dcterms:W3CDTF">2026-01-15T12:28:00Z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0x01010013383914F71BF94EA08D86D8FF1BCF3B</vt:lpwstr>
  </property>
  <property fmtid="{D5CDD505-2E9C-101B-9397-08002B2CF9AE}" pid="3" name="_dlc_DocIdItemGuid">
    <vt:lpwstr>56a2be2a-0c59-4771-9202-4eebceaf7091</vt:lpwstr>
  </property>
  <property fmtid="{D5CDD505-2E9C-101B-9397-08002B2CF9AE}" pid="4" name="MediaServiceImageTags">
    <vt:lpwstr/>
  </property>
  <property fmtid="{D5CDD505-2E9C-101B-9397-08002B2CF9AE}" pid="5" name="MSIP_Label_04443ded-827a-46bf-8c23-accc3d394867_Enabled">
    <vt:lpwstr>true</vt:lpwstr>
  </property>
  <property fmtid="{D5CDD505-2E9C-101B-9397-08002B2CF9AE}" pid="6" name="MSIP_Label_04443ded-827a-46bf-8c23-accc3d394867_SetDate">
    <vt:lpwstr>2025-02-21T16:36:01Z</vt:lpwstr>
  </property>
  <property fmtid="{D5CDD505-2E9C-101B-9397-08002B2CF9AE}" pid="7" name="MSIP_Label_04443ded-827a-46bf-8c23-accc3d394867_Method">
    <vt:lpwstr>Privileged</vt:lpwstr>
  </property>
  <property fmtid="{D5CDD505-2E9C-101B-9397-08002B2CF9AE}" pid="8" name="MSIP_Label_04443ded-827a-46bf-8c23-accc3d394867_Name">
    <vt:lpwstr>NOT PROTECTIVELY MARKED</vt:lpwstr>
  </property>
  <property fmtid="{D5CDD505-2E9C-101B-9397-08002B2CF9AE}" pid="9" name="MSIP_Label_04443ded-827a-46bf-8c23-accc3d394867_SiteId">
    <vt:lpwstr>75046e30-7443-48c1-89c4-f710fef78b2b</vt:lpwstr>
  </property>
  <property fmtid="{D5CDD505-2E9C-101B-9397-08002B2CF9AE}" pid="10" name="MSIP_Label_04443ded-827a-46bf-8c23-accc3d394867_ActionId">
    <vt:lpwstr>12587c10-bf8b-4b1d-9754-15a43452d5e7</vt:lpwstr>
  </property>
  <property fmtid="{D5CDD505-2E9C-101B-9397-08002B2CF9AE}" pid="11" name="MSIP_Label_04443ded-827a-46bf-8c23-accc3d394867_ContentBits">
    <vt:lpwstr>0</vt:lpwstr>
  </property>
  <property fmtid="{D5CDD505-2E9C-101B-9397-08002B2CF9AE}" pid="12" name="GrammarlyDocumentId">
    <vt:lpwstr>2451ec40-37d1-41ab-8c94-b494f2ca2969</vt:lpwstr>
  </property>
</Properties>
</file>